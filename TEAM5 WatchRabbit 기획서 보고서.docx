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E0410" w14:textId="77777777" w:rsidR="00FB5187" w:rsidRPr="0055178C" w:rsidRDefault="00FB5187" w:rsidP="006D3AD8">
      <w:pPr>
        <w:rPr>
          <w:rFonts w:asciiTheme="majorEastAsia" w:eastAsiaTheme="majorEastAsia" w:hAnsiTheme="majorEastAsia"/>
          <w:sz w:val="56"/>
          <w:szCs w:val="56"/>
          <w:lang w:eastAsia="ko-KR"/>
        </w:rPr>
      </w:pPr>
    </w:p>
    <w:p w14:paraId="30219D3F" w14:textId="1B0A4176" w:rsidR="00FB5187" w:rsidRPr="0055178C" w:rsidRDefault="00FB5187" w:rsidP="00FB5187">
      <w:pPr>
        <w:jc w:val="center"/>
        <w:rPr>
          <w:rFonts w:asciiTheme="majorEastAsia" w:eastAsiaTheme="majorEastAsia" w:hAnsiTheme="majorEastAsia"/>
          <w:sz w:val="56"/>
          <w:szCs w:val="56"/>
          <w:lang w:eastAsia="ko-KR"/>
        </w:rPr>
      </w:pPr>
      <w:r w:rsidRPr="0055178C">
        <w:rPr>
          <w:rFonts w:asciiTheme="majorEastAsia" w:eastAsiaTheme="majorEastAsia" w:hAnsiTheme="majorEastAsia" w:hint="eastAsia"/>
          <w:sz w:val="56"/>
          <w:szCs w:val="56"/>
          <w:lang w:eastAsia="ko-KR"/>
        </w:rPr>
        <w:t>중고거래 시세분석 웹사이트</w:t>
      </w:r>
    </w:p>
    <w:p w14:paraId="149A37DB" w14:textId="77777777" w:rsidR="00FB5187" w:rsidRPr="0055178C" w:rsidRDefault="00FB5187" w:rsidP="00FB5187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55178C">
        <w:rPr>
          <w:rFonts w:asciiTheme="majorEastAsia" w:eastAsiaTheme="majorEastAsia" w:hAnsiTheme="majorEastAsia" w:hint="eastAsia"/>
          <w:sz w:val="56"/>
          <w:szCs w:val="56"/>
        </w:rPr>
        <w:t>W</w:t>
      </w:r>
      <w:r w:rsidRPr="0055178C">
        <w:rPr>
          <w:rFonts w:asciiTheme="majorEastAsia" w:eastAsiaTheme="majorEastAsia" w:hAnsiTheme="majorEastAsia"/>
          <w:sz w:val="56"/>
          <w:szCs w:val="56"/>
        </w:rPr>
        <w:t>atch Rabbit</w:t>
      </w:r>
    </w:p>
    <w:p w14:paraId="7B5D8859" w14:textId="77777777" w:rsidR="00FB5187" w:rsidRPr="0055178C" w:rsidRDefault="00FB5187" w:rsidP="00FB5187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55178C">
        <w:rPr>
          <w:rFonts w:asciiTheme="majorEastAsia" w:eastAsiaTheme="majorEastAsia" w:hAnsiTheme="majorEastAsia" w:hint="eastAsia"/>
          <w:sz w:val="56"/>
          <w:szCs w:val="56"/>
        </w:rPr>
        <w:t>기획서</w:t>
      </w:r>
    </w:p>
    <w:p w14:paraId="4E44BC96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3E03A2E1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2C8C6A28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21D140E6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73B36C27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454901A3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1CD0B298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0D6025AC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3C91F0A8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45CA2736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p w14:paraId="774F15B6" w14:textId="77777777" w:rsidR="00FB5187" w:rsidRPr="0055178C" w:rsidRDefault="00FB5187" w:rsidP="00FB5187">
      <w:pPr>
        <w:rPr>
          <w:rFonts w:asciiTheme="majorEastAsia" w:eastAsiaTheme="majorEastAsia" w:hAnsiTheme="majorEastAsia"/>
        </w:rPr>
      </w:pPr>
    </w:p>
    <w:tbl>
      <w:tblPr>
        <w:tblStyle w:val="aff1"/>
        <w:tblpPr w:leftFromText="142" w:rightFromText="142" w:vertAnchor="text" w:horzAnchor="page" w:tblpX="6526" w:tblpY="127"/>
        <w:tblW w:w="0" w:type="auto"/>
        <w:tblLook w:val="04A0" w:firstRow="1" w:lastRow="0" w:firstColumn="1" w:lastColumn="0" w:noHBand="0" w:noVBand="1"/>
      </w:tblPr>
      <w:tblGrid>
        <w:gridCol w:w="992"/>
        <w:gridCol w:w="2933"/>
      </w:tblGrid>
      <w:tr w:rsidR="00FB5187" w:rsidRPr="0055178C" w14:paraId="408EFFA3" w14:textId="77777777" w:rsidTr="009F2DBF">
        <w:trPr>
          <w:trHeight w:val="450"/>
        </w:trPr>
        <w:tc>
          <w:tcPr>
            <w:tcW w:w="992" w:type="dxa"/>
          </w:tcPr>
          <w:p w14:paraId="3000D1D1" w14:textId="77777777" w:rsidR="00FB5187" w:rsidRPr="0055178C" w:rsidRDefault="00FB518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D</w:t>
            </w:r>
            <w:r w:rsidRPr="0055178C">
              <w:rPr>
                <w:rFonts w:asciiTheme="majorEastAsia" w:eastAsiaTheme="majorEastAsia" w:hAnsiTheme="majorEastAsia"/>
                <w:sz w:val="22"/>
              </w:rPr>
              <w:t>ATE</w:t>
            </w:r>
          </w:p>
        </w:tc>
        <w:tc>
          <w:tcPr>
            <w:tcW w:w="2933" w:type="dxa"/>
          </w:tcPr>
          <w:p w14:paraId="2A7E0B94" w14:textId="6FE2EBEF" w:rsidR="00FB5187" w:rsidRPr="0055178C" w:rsidRDefault="00FB518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2</w:t>
            </w:r>
            <w:r w:rsidRPr="0055178C">
              <w:rPr>
                <w:rFonts w:asciiTheme="majorEastAsia" w:eastAsiaTheme="majorEastAsia" w:hAnsiTheme="majorEastAsia"/>
                <w:sz w:val="22"/>
              </w:rPr>
              <w:t xml:space="preserve">022. 06. </w:t>
            </w:r>
            <w:r w:rsidR="00106155">
              <w:rPr>
                <w:rFonts w:asciiTheme="majorEastAsia" w:eastAsiaTheme="majorEastAsia" w:hAnsiTheme="majorEastAsia"/>
                <w:sz w:val="22"/>
              </w:rPr>
              <w:t>28</w:t>
            </w:r>
          </w:p>
        </w:tc>
      </w:tr>
      <w:tr w:rsidR="00FB5187" w:rsidRPr="0055178C" w14:paraId="592951C5" w14:textId="77777777" w:rsidTr="009F2DBF">
        <w:trPr>
          <w:trHeight w:val="430"/>
        </w:trPr>
        <w:tc>
          <w:tcPr>
            <w:tcW w:w="992" w:type="dxa"/>
          </w:tcPr>
          <w:p w14:paraId="48F1E602" w14:textId="2B9363BF" w:rsidR="00FB5187" w:rsidRPr="0055178C" w:rsidRDefault="00133E2E" w:rsidP="009F2DBF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</w:rPr>
              <w:t>T</w:t>
            </w:r>
            <w:r>
              <w:rPr>
                <w:rFonts w:asciiTheme="majorEastAsia" w:eastAsiaTheme="majorEastAsia" w:hAnsiTheme="majorEastAsia"/>
                <w:sz w:val="22"/>
              </w:rPr>
              <w:t>eam</w:t>
            </w:r>
          </w:p>
        </w:tc>
        <w:tc>
          <w:tcPr>
            <w:tcW w:w="2933" w:type="dxa"/>
          </w:tcPr>
          <w:p w14:paraId="0311B3BF" w14:textId="3C45CACE" w:rsidR="00FB5187" w:rsidRPr="0055178C" w:rsidRDefault="00FB518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T</w:t>
            </w:r>
            <w:r w:rsidRPr="0055178C">
              <w:rPr>
                <w:rFonts w:asciiTheme="majorEastAsia" w:eastAsiaTheme="majorEastAsia" w:hAnsiTheme="majorEastAsia"/>
                <w:sz w:val="22"/>
              </w:rPr>
              <w:t>eam5. Agent Rabbit</w:t>
            </w:r>
            <w:r w:rsidR="004E5CC9">
              <w:rPr>
                <w:rFonts w:asciiTheme="majorEastAsia" w:eastAsiaTheme="majorEastAsia" w:hAnsiTheme="majorEastAsia"/>
                <w:sz w:val="22"/>
              </w:rPr>
              <w:t>’</w:t>
            </w:r>
            <w:r w:rsidR="004E5CC9">
              <w:rPr>
                <w:rFonts w:asciiTheme="majorEastAsia" w:eastAsiaTheme="majorEastAsia" w:hAnsiTheme="majorEastAsia" w:hint="eastAsia"/>
                <w:sz w:val="22"/>
              </w:rPr>
              <w:t>s</w:t>
            </w:r>
          </w:p>
        </w:tc>
      </w:tr>
      <w:tr w:rsidR="00FB5187" w:rsidRPr="0055178C" w14:paraId="6E984750" w14:textId="77777777" w:rsidTr="009F2DBF">
        <w:trPr>
          <w:trHeight w:val="450"/>
        </w:trPr>
        <w:tc>
          <w:tcPr>
            <w:tcW w:w="992" w:type="dxa"/>
          </w:tcPr>
          <w:p w14:paraId="2132D2EE" w14:textId="77777777" w:rsidR="00FB5187" w:rsidRPr="0055178C" w:rsidRDefault="00FB518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작성자</w:t>
            </w:r>
          </w:p>
        </w:tc>
        <w:tc>
          <w:tcPr>
            <w:tcW w:w="2933" w:type="dxa"/>
          </w:tcPr>
          <w:p w14:paraId="35D2AF35" w14:textId="107C2C46" w:rsidR="00FB5187" w:rsidRPr="0055178C" w:rsidRDefault="003854A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 xml:space="preserve">프로젝트 매니저 </w:t>
            </w:r>
            <w:r w:rsidR="00FB5187" w:rsidRPr="0055178C">
              <w:rPr>
                <w:rFonts w:asciiTheme="majorEastAsia" w:eastAsiaTheme="majorEastAsia" w:hAnsiTheme="majorEastAsia" w:hint="eastAsia"/>
                <w:sz w:val="22"/>
              </w:rPr>
              <w:t>홍승진</w:t>
            </w:r>
          </w:p>
        </w:tc>
      </w:tr>
      <w:tr w:rsidR="00FB5187" w:rsidRPr="0055178C" w14:paraId="3EFDDE12" w14:textId="77777777" w:rsidTr="009F2DBF">
        <w:trPr>
          <w:trHeight w:val="1350"/>
        </w:trPr>
        <w:tc>
          <w:tcPr>
            <w:tcW w:w="992" w:type="dxa"/>
          </w:tcPr>
          <w:p w14:paraId="62F4B7B4" w14:textId="77777777" w:rsidR="00FB5187" w:rsidRPr="0055178C" w:rsidRDefault="00FB5187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참여자</w:t>
            </w:r>
          </w:p>
        </w:tc>
        <w:tc>
          <w:tcPr>
            <w:tcW w:w="2933" w:type="dxa"/>
          </w:tcPr>
          <w:p w14:paraId="6138671B" w14:textId="2A4D82D1" w:rsidR="00FB5187" w:rsidRPr="0055178C" w:rsidRDefault="00396072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 xml:space="preserve">프로젝트 매니저 </w:t>
            </w:r>
            <w:r w:rsidR="00FB5187" w:rsidRPr="0055178C">
              <w:rPr>
                <w:rFonts w:asciiTheme="majorEastAsia" w:eastAsiaTheme="majorEastAsia" w:hAnsiTheme="majorEastAsia" w:hint="eastAsia"/>
                <w:sz w:val="22"/>
              </w:rPr>
              <w:t>홍승진</w:t>
            </w:r>
          </w:p>
          <w:p w14:paraId="4BD8542B" w14:textId="4B6C9E62" w:rsidR="00FB5187" w:rsidRPr="0055178C" w:rsidRDefault="003973A4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백엔드 담당자</w:t>
            </w:r>
            <w:r w:rsidR="00FB5187" w:rsidRPr="0055178C">
              <w:rPr>
                <w:rFonts w:asciiTheme="majorEastAsia" w:eastAsiaTheme="majorEastAsia" w:hAnsiTheme="majorEastAsia"/>
                <w:sz w:val="22"/>
              </w:rPr>
              <w:t xml:space="preserve"> </w:t>
            </w:r>
            <w:r w:rsidR="00FB5187" w:rsidRPr="0055178C">
              <w:rPr>
                <w:rFonts w:asciiTheme="majorEastAsia" w:eastAsiaTheme="majorEastAsia" w:hAnsiTheme="majorEastAsia" w:hint="eastAsia"/>
                <w:sz w:val="22"/>
              </w:rPr>
              <w:t>백종민</w:t>
            </w:r>
          </w:p>
          <w:p w14:paraId="4521DBE6" w14:textId="228F788D" w:rsidR="00FB5187" w:rsidRPr="0055178C" w:rsidRDefault="008C57DA" w:rsidP="009F2DBF">
            <w:pPr>
              <w:rPr>
                <w:rFonts w:asciiTheme="majorEastAsia" w:eastAsiaTheme="majorEastAsia" w:hAnsiTheme="majorEastAsia"/>
                <w:sz w:val="22"/>
              </w:rPr>
            </w:pPr>
            <w:r w:rsidRPr="0055178C">
              <w:rPr>
                <w:rFonts w:asciiTheme="majorEastAsia" w:eastAsiaTheme="majorEastAsia" w:hAnsiTheme="majorEastAsia" w:hint="eastAsia"/>
                <w:sz w:val="22"/>
              </w:rPr>
              <w:t>프론트엔드 담당자</w:t>
            </w:r>
            <w:r w:rsidR="00FB5187" w:rsidRPr="0055178C">
              <w:rPr>
                <w:rFonts w:asciiTheme="majorEastAsia" w:eastAsiaTheme="majorEastAsia" w:hAnsiTheme="majorEastAsia"/>
                <w:sz w:val="22"/>
              </w:rPr>
              <w:t xml:space="preserve"> </w:t>
            </w:r>
            <w:r w:rsidR="00FB5187" w:rsidRPr="0055178C">
              <w:rPr>
                <w:rFonts w:asciiTheme="majorEastAsia" w:eastAsiaTheme="majorEastAsia" w:hAnsiTheme="majorEastAsia" w:hint="eastAsia"/>
                <w:sz w:val="22"/>
              </w:rPr>
              <w:t>박경준</w:t>
            </w:r>
          </w:p>
        </w:tc>
      </w:tr>
    </w:tbl>
    <w:p w14:paraId="2C3D3860" w14:textId="77777777" w:rsidR="00FB5187" w:rsidRPr="0055178C" w:rsidRDefault="00FB5187" w:rsidP="00FB5187">
      <w:pPr>
        <w:rPr>
          <w:rFonts w:asciiTheme="majorEastAsia" w:eastAsiaTheme="majorEastAsia" w:hAnsiTheme="majorEastAsia"/>
          <w:lang w:eastAsia="ko-KR"/>
        </w:rPr>
      </w:pPr>
    </w:p>
    <w:p w14:paraId="43A87A90" w14:textId="77777777" w:rsidR="00FB5187" w:rsidRPr="0055178C" w:rsidRDefault="00FB5187" w:rsidP="00FB5187">
      <w:pPr>
        <w:rPr>
          <w:rFonts w:asciiTheme="majorEastAsia" w:eastAsiaTheme="majorEastAsia" w:hAnsiTheme="majorEastAsia"/>
          <w:lang w:eastAsia="ko-KR"/>
        </w:rPr>
      </w:pPr>
    </w:p>
    <w:p w14:paraId="3172CF4A" w14:textId="77777777" w:rsidR="00FB5187" w:rsidRPr="0055178C" w:rsidRDefault="00FB5187" w:rsidP="00FB5187">
      <w:pPr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/>
          <w:lang w:eastAsia="ko-KR"/>
        </w:rPr>
        <w:br w:type="page"/>
      </w:r>
    </w:p>
    <w:p w14:paraId="3FFDBD5F" w14:textId="77777777" w:rsidR="00FE0930" w:rsidRPr="0055178C" w:rsidRDefault="00FE0930" w:rsidP="00966FEF">
      <w:pPr>
        <w:pStyle w:val="af5"/>
        <w:rPr>
          <w:rFonts w:asciiTheme="majorEastAsia" w:eastAsiaTheme="majorEastAsia" w:hAnsiTheme="majorEastAsia"/>
          <w:lang w:eastAsia="ko-KR"/>
        </w:rPr>
        <w:sectPr w:rsidR="00FE0930" w:rsidRPr="0055178C" w:rsidSect="00B850C6">
          <w:type w:val="continuous"/>
          <w:pgSz w:w="12240" w:h="15840" w:code="1"/>
          <w:pgMar w:top="1440" w:right="1080" w:bottom="1440" w:left="1080" w:header="1440" w:footer="1440" w:gutter="0"/>
          <w:pgNumType w:fmt="lowerRoman" w:start="1"/>
          <w:cols w:space="360"/>
        </w:sectPr>
      </w:pPr>
    </w:p>
    <w:p w14:paraId="0456CAAB" w14:textId="5D01DEC7" w:rsidR="00E5389F" w:rsidRPr="0055178C" w:rsidRDefault="00084C0B" w:rsidP="00E5389F">
      <w:pPr>
        <w:pStyle w:val="af5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lastRenderedPageBreak/>
        <w:t>K</w:t>
      </w:r>
      <w:r w:rsidRPr="0055178C">
        <w:rPr>
          <w:rFonts w:asciiTheme="majorEastAsia" w:eastAsiaTheme="majorEastAsia" w:hAnsiTheme="majorEastAsia"/>
          <w:lang w:eastAsia="ko-KR"/>
        </w:rPr>
        <w:t xml:space="preserve">osta node.Js </w:t>
      </w:r>
      <w:r w:rsidRPr="0055178C">
        <w:rPr>
          <w:rFonts w:asciiTheme="majorEastAsia" w:eastAsiaTheme="majorEastAsia" w:hAnsiTheme="majorEastAsia" w:hint="eastAsia"/>
          <w:lang w:eastAsia="ko-KR"/>
        </w:rPr>
        <w:t>과정</w:t>
      </w:r>
      <w:r w:rsidR="00050286" w:rsidRPr="0055178C">
        <w:rPr>
          <w:rFonts w:asciiTheme="majorEastAsia" w:eastAsiaTheme="majorEastAsia" w:hAnsiTheme="majorEastAsia"/>
          <w:lang w:eastAsia="ko-KR"/>
        </w:rPr>
        <w:t>:</w:t>
      </w:r>
      <w:r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Pr="0055178C">
        <w:rPr>
          <w:rFonts w:asciiTheme="majorEastAsia" w:eastAsiaTheme="majorEastAsia" w:hAnsiTheme="majorEastAsia"/>
          <w:lang w:eastAsia="ko-KR"/>
        </w:rPr>
        <w:t>Team5. Agent Rabbit’s</w:t>
      </w:r>
    </w:p>
    <w:p w14:paraId="10A9BDD8" w14:textId="42337539" w:rsidR="00E5389F" w:rsidRPr="0055178C" w:rsidRDefault="00BF63DA" w:rsidP="00AF5727">
      <w:pPr>
        <w:pStyle w:val="af5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  <w:r w:rsidRPr="0055178C">
        <w:rPr>
          <w:rFonts w:asciiTheme="majorEastAsia" w:eastAsiaTheme="majorEastAsia" w:hAnsiTheme="majorEastAsia" w:hint="eastAsia"/>
          <w:b/>
          <w:bCs/>
          <w:sz w:val="40"/>
          <w:szCs w:val="40"/>
          <w:lang w:eastAsia="ko-KR"/>
        </w:rPr>
        <w:t>서론</w:t>
      </w:r>
    </w:p>
    <w:p w14:paraId="5AE4B207" w14:textId="274ACC0A" w:rsidR="00E5389F" w:rsidRPr="0055178C" w:rsidRDefault="00FD189C" w:rsidP="00E5389F">
      <w:pPr>
        <w:pStyle w:val="af6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중고거래 시세 분석 웹사이트</w:t>
      </w:r>
      <w:r w:rsidR="00BF1230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BF1230" w:rsidRPr="0055178C">
        <w:rPr>
          <w:rFonts w:asciiTheme="majorEastAsia" w:eastAsiaTheme="majorEastAsia" w:hAnsiTheme="majorEastAsia"/>
          <w:lang w:eastAsia="ko-KR"/>
        </w:rPr>
        <w:t xml:space="preserve">Watch Rabbit </w:t>
      </w:r>
    </w:p>
    <w:p w14:paraId="128E96FB" w14:textId="28EF858A" w:rsidR="00E5389F" w:rsidRPr="0055178C" w:rsidRDefault="00FB62E9" w:rsidP="00E5389F">
      <w:pPr>
        <w:pStyle w:val="ae"/>
        <w:rPr>
          <w:rFonts w:asciiTheme="majorEastAsia" w:eastAsiaTheme="majorEastAsia" w:hAnsiTheme="majorEastAsia"/>
          <w:lang w:val="en-US"/>
        </w:rPr>
      </w:pPr>
      <w:r w:rsidRPr="0055178C">
        <w:rPr>
          <w:rFonts w:asciiTheme="majorEastAsia" w:eastAsiaTheme="majorEastAsia" w:hAnsiTheme="majorEastAsia" w:hint="eastAsia"/>
        </w:rPr>
        <w:t>참여</w:t>
      </w:r>
      <w:r w:rsidR="00D51464" w:rsidRPr="0055178C">
        <w:rPr>
          <w:rFonts w:asciiTheme="majorEastAsia" w:eastAsiaTheme="majorEastAsia" w:hAnsiTheme="majorEastAsia" w:hint="eastAsia"/>
        </w:rPr>
        <w:t>자</w:t>
      </w:r>
      <w:r w:rsidR="00E5389F" w:rsidRPr="0055178C">
        <w:rPr>
          <w:rFonts w:asciiTheme="majorEastAsia" w:eastAsiaTheme="majorEastAsia" w:hAnsiTheme="majorEastAsia"/>
          <w:lang w:val="en-US"/>
        </w:rPr>
        <w:t>:</w:t>
      </w:r>
      <w:r w:rsidR="00D51464" w:rsidRPr="0055178C">
        <w:rPr>
          <w:rFonts w:asciiTheme="majorEastAsia" w:eastAsiaTheme="majorEastAsia" w:hAnsiTheme="majorEastAsia"/>
          <w:lang w:val="en-US"/>
        </w:rPr>
        <w:t xml:space="preserve"> </w:t>
      </w:r>
      <w:r w:rsidR="00D51464" w:rsidRPr="0055178C">
        <w:rPr>
          <w:rFonts w:asciiTheme="majorEastAsia" w:eastAsiaTheme="majorEastAsia" w:hAnsiTheme="majorEastAsia" w:hint="eastAsia"/>
        </w:rPr>
        <w:t>홍승진</w:t>
      </w:r>
      <w:r w:rsidR="00745BF9" w:rsidRPr="0055178C">
        <w:rPr>
          <w:rFonts w:asciiTheme="majorEastAsia" w:eastAsiaTheme="majorEastAsia" w:hAnsiTheme="majorEastAsia" w:hint="eastAsia"/>
          <w:lang w:val="en-US"/>
        </w:rPr>
        <w:t>(</w:t>
      </w:r>
      <w:r w:rsidR="00745BF9" w:rsidRPr="0055178C">
        <w:rPr>
          <w:rFonts w:asciiTheme="majorEastAsia" w:eastAsiaTheme="majorEastAsia" w:hAnsiTheme="majorEastAsia"/>
          <w:lang w:val="en-US"/>
        </w:rPr>
        <w:t xml:space="preserve">PM), </w:t>
      </w:r>
      <w:r w:rsidR="00745BF9" w:rsidRPr="0055178C">
        <w:rPr>
          <w:rFonts w:asciiTheme="majorEastAsia" w:eastAsiaTheme="majorEastAsia" w:hAnsiTheme="majorEastAsia" w:hint="eastAsia"/>
        </w:rPr>
        <w:t>백종민</w:t>
      </w:r>
      <w:r w:rsidR="00745BF9" w:rsidRPr="0055178C">
        <w:rPr>
          <w:rFonts w:asciiTheme="majorEastAsia" w:eastAsiaTheme="majorEastAsia" w:hAnsiTheme="majorEastAsia" w:hint="eastAsia"/>
          <w:lang w:val="en-US"/>
        </w:rPr>
        <w:t>(</w:t>
      </w:r>
      <w:r w:rsidR="00745BF9" w:rsidRPr="0055178C">
        <w:rPr>
          <w:rFonts w:asciiTheme="majorEastAsia" w:eastAsiaTheme="majorEastAsia" w:hAnsiTheme="majorEastAsia"/>
          <w:lang w:val="en-US"/>
        </w:rPr>
        <w:t xml:space="preserve">BM), </w:t>
      </w:r>
      <w:r w:rsidR="00745BF9" w:rsidRPr="0055178C">
        <w:rPr>
          <w:rFonts w:asciiTheme="majorEastAsia" w:eastAsiaTheme="majorEastAsia" w:hAnsiTheme="majorEastAsia" w:hint="eastAsia"/>
        </w:rPr>
        <w:t>박경준</w:t>
      </w:r>
      <w:r w:rsidR="00745BF9" w:rsidRPr="0055178C">
        <w:rPr>
          <w:rFonts w:asciiTheme="majorEastAsia" w:eastAsiaTheme="majorEastAsia" w:hAnsiTheme="majorEastAsia" w:hint="eastAsia"/>
          <w:lang w:val="en-US"/>
        </w:rPr>
        <w:t>(</w:t>
      </w:r>
      <w:r w:rsidR="00745BF9" w:rsidRPr="0055178C">
        <w:rPr>
          <w:rFonts w:asciiTheme="majorEastAsia" w:eastAsiaTheme="majorEastAsia" w:hAnsiTheme="majorEastAsia"/>
          <w:lang w:val="en-US"/>
        </w:rPr>
        <w:t>FM)</w:t>
      </w:r>
    </w:p>
    <w:p w14:paraId="0342C5E6" w14:textId="1C3C5713" w:rsidR="00E5389F" w:rsidRPr="0055178C" w:rsidRDefault="005239BE" w:rsidP="00E5389F">
      <w:pPr>
        <w:pStyle w:val="afe"/>
        <w:rPr>
          <w:rFonts w:asciiTheme="majorEastAsia" w:eastAsiaTheme="majorEastAsia" w:hAnsiTheme="majorEastAsia"/>
        </w:rPr>
      </w:pPr>
      <w:r w:rsidRPr="0055178C">
        <w:rPr>
          <w:rFonts w:asciiTheme="majorEastAsia" w:eastAsiaTheme="majorEastAsia" w:hAnsiTheme="majorEastAsia" w:hint="eastAsia"/>
        </w:rPr>
        <w:t>작성</w:t>
      </w:r>
      <w:r w:rsidR="00E17EA1" w:rsidRPr="0055178C">
        <w:rPr>
          <w:rFonts w:asciiTheme="majorEastAsia" w:eastAsiaTheme="majorEastAsia" w:hAnsiTheme="majorEastAsia" w:hint="eastAsia"/>
        </w:rPr>
        <w:t>자</w:t>
      </w:r>
      <w:r w:rsidR="00E5389F" w:rsidRPr="0055178C">
        <w:rPr>
          <w:rFonts w:asciiTheme="majorEastAsia" w:eastAsiaTheme="majorEastAsia" w:hAnsiTheme="majorEastAsia"/>
        </w:rPr>
        <w:tab/>
      </w:r>
      <w:r w:rsidR="0057501C" w:rsidRPr="0055178C">
        <w:rPr>
          <w:rFonts w:asciiTheme="majorEastAsia" w:eastAsiaTheme="majorEastAsia" w:hAnsiTheme="majorEastAsia"/>
        </w:rPr>
        <w:t>PM.</w:t>
      </w:r>
      <w:r w:rsidR="00EA1805" w:rsidRPr="0055178C">
        <w:rPr>
          <w:rFonts w:asciiTheme="majorEastAsia" w:eastAsiaTheme="majorEastAsia" w:hAnsiTheme="majorEastAsia"/>
        </w:rPr>
        <w:t xml:space="preserve"> </w:t>
      </w:r>
      <w:r w:rsidR="00903354" w:rsidRPr="0055178C">
        <w:rPr>
          <w:rFonts w:asciiTheme="majorEastAsia" w:eastAsiaTheme="majorEastAsia" w:hAnsiTheme="majorEastAsia" w:hint="eastAsia"/>
        </w:rPr>
        <w:t>홍승진</w:t>
      </w:r>
      <w:r w:rsidR="00E5389F" w:rsidRPr="0055178C">
        <w:rPr>
          <w:rFonts w:asciiTheme="majorEastAsia" w:eastAsiaTheme="majorEastAsia" w:hAnsiTheme="majorEastAsia"/>
        </w:rPr>
        <w:br/>
      </w:r>
      <w:r w:rsidR="00E5389F" w:rsidRPr="0055178C">
        <w:rPr>
          <w:rFonts w:asciiTheme="majorEastAsia" w:eastAsiaTheme="majorEastAsia" w:hAnsiTheme="majorEastAsia"/>
        </w:rPr>
        <w:tab/>
      </w:r>
    </w:p>
    <w:p w14:paraId="33AEAA33" w14:textId="026841C3" w:rsidR="00E5389F" w:rsidRPr="0055178C" w:rsidRDefault="00E5389F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본</w:t>
      </w:r>
      <w:r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1E69A4" w:rsidRPr="0055178C">
        <w:rPr>
          <w:rFonts w:asciiTheme="majorEastAsia" w:eastAsiaTheme="majorEastAsia" w:hAnsiTheme="majorEastAsia" w:hint="eastAsia"/>
          <w:lang w:eastAsia="ko-KR"/>
        </w:rPr>
        <w:t xml:space="preserve">기획서는 </w:t>
      </w:r>
      <w:r w:rsidR="004A3779" w:rsidRPr="0055178C">
        <w:rPr>
          <w:rFonts w:asciiTheme="majorEastAsia" w:eastAsiaTheme="majorEastAsia" w:hAnsiTheme="majorEastAsia" w:hint="eastAsia"/>
          <w:lang w:eastAsia="ko-KR"/>
        </w:rPr>
        <w:t>2</w:t>
      </w:r>
      <w:r w:rsidR="004A3779" w:rsidRPr="0055178C">
        <w:rPr>
          <w:rFonts w:asciiTheme="majorEastAsia" w:eastAsiaTheme="majorEastAsia" w:hAnsiTheme="majorEastAsia"/>
          <w:lang w:eastAsia="ko-KR"/>
        </w:rPr>
        <w:t>022</w:t>
      </w:r>
      <w:r w:rsidR="004A3779" w:rsidRPr="0055178C">
        <w:rPr>
          <w:rFonts w:asciiTheme="majorEastAsia" w:eastAsiaTheme="majorEastAsia" w:hAnsiTheme="majorEastAsia" w:hint="eastAsia"/>
          <w:lang w:eastAsia="ko-KR"/>
        </w:rPr>
        <w:t xml:space="preserve">년 </w:t>
      </w:r>
      <w:r w:rsidR="004A3779" w:rsidRPr="0055178C">
        <w:rPr>
          <w:rFonts w:asciiTheme="majorEastAsia" w:eastAsiaTheme="majorEastAsia" w:hAnsiTheme="majorEastAsia"/>
          <w:lang w:eastAsia="ko-KR"/>
        </w:rPr>
        <w:t>Kosta 242</w:t>
      </w:r>
      <w:r w:rsidR="004A3779" w:rsidRPr="0055178C">
        <w:rPr>
          <w:rFonts w:asciiTheme="majorEastAsia" w:eastAsiaTheme="majorEastAsia" w:hAnsiTheme="majorEastAsia" w:hint="eastAsia"/>
          <w:lang w:eastAsia="ko-KR"/>
        </w:rPr>
        <w:t xml:space="preserve">기 </w:t>
      </w:r>
      <w:r w:rsidR="004A3779" w:rsidRPr="0055178C">
        <w:rPr>
          <w:rFonts w:asciiTheme="majorEastAsia" w:eastAsiaTheme="majorEastAsia" w:hAnsiTheme="majorEastAsia"/>
          <w:lang w:eastAsia="ko-KR"/>
        </w:rPr>
        <w:t xml:space="preserve">Node.js </w:t>
      </w:r>
      <w:r w:rsidR="004A3779" w:rsidRPr="0055178C">
        <w:rPr>
          <w:rFonts w:asciiTheme="majorEastAsia" w:eastAsiaTheme="majorEastAsia" w:hAnsiTheme="majorEastAsia" w:hint="eastAsia"/>
          <w:lang w:eastAsia="ko-KR"/>
        </w:rPr>
        <w:t xml:space="preserve">과정의 </w:t>
      </w:r>
      <w:r w:rsidR="00AB6786" w:rsidRPr="0055178C">
        <w:rPr>
          <w:rFonts w:asciiTheme="majorEastAsia" w:eastAsiaTheme="majorEastAsia" w:hAnsiTheme="majorEastAsia" w:hint="eastAsia"/>
          <w:lang w:eastAsia="ko-KR"/>
        </w:rPr>
        <w:t xml:space="preserve">조별 프로젝트 중 </w:t>
      </w:r>
      <w:r w:rsidR="00AB6786" w:rsidRPr="0055178C">
        <w:rPr>
          <w:rFonts w:asciiTheme="majorEastAsia" w:eastAsiaTheme="majorEastAsia" w:hAnsiTheme="majorEastAsia"/>
          <w:lang w:eastAsia="ko-KR"/>
        </w:rPr>
        <w:t>Team5 Agent. Rabbit’s</w:t>
      </w:r>
      <w:r w:rsidR="00CD070E" w:rsidRPr="0055178C">
        <w:rPr>
          <w:rFonts w:asciiTheme="majorEastAsia" w:eastAsiaTheme="majorEastAsia" w:hAnsiTheme="majorEastAsia" w:hint="eastAsia"/>
          <w:lang w:eastAsia="ko-KR"/>
        </w:rPr>
        <w:t xml:space="preserve">의 </w:t>
      </w:r>
      <w:r w:rsidR="00AF1A2C" w:rsidRPr="0055178C">
        <w:rPr>
          <w:rFonts w:asciiTheme="majorEastAsia" w:eastAsiaTheme="majorEastAsia" w:hAnsiTheme="majorEastAsia" w:hint="eastAsia"/>
          <w:lang w:eastAsia="ko-KR"/>
        </w:rPr>
        <w:t xml:space="preserve">중고거래 시세 분석 웹사이트 </w:t>
      </w:r>
      <w:r w:rsidR="00BD65B6" w:rsidRPr="0055178C">
        <w:rPr>
          <w:rFonts w:asciiTheme="majorEastAsia" w:eastAsiaTheme="majorEastAsia" w:hAnsiTheme="majorEastAsia"/>
          <w:lang w:eastAsia="ko-KR"/>
        </w:rPr>
        <w:t>‘</w:t>
      </w:r>
      <w:r w:rsidR="00AF1A2C" w:rsidRPr="0055178C">
        <w:rPr>
          <w:rFonts w:asciiTheme="majorEastAsia" w:eastAsiaTheme="majorEastAsia" w:hAnsiTheme="majorEastAsia"/>
          <w:lang w:eastAsia="ko-KR"/>
        </w:rPr>
        <w:t>Watch</w:t>
      </w:r>
      <w:r w:rsidR="001E2011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AF1A2C" w:rsidRPr="0055178C">
        <w:rPr>
          <w:rFonts w:asciiTheme="majorEastAsia" w:eastAsiaTheme="majorEastAsia" w:hAnsiTheme="majorEastAsia"/>
          <w:lang w:eastAsia="ko-KR"/>
        </w:rPr>
        <w:t>Rabbit</w:t>
      </w:r>
      <w:r w:rsidR="00BD65B6" w:rsidRPr="0055178C">
        <w:rPr>
          <w:rFonts w:asciiTheme="majorEastAsia" w:eastAsiaTheme="majorEastAsia" w:hAnsiTheme="majorEastAsia"/>
          <w:lang w:eastAsia="ko-KR"/>
        </w:rPr>
        <w:t>’</w:t>
      </w:r>
      <w:r w:rsidR="00AF1A2C" w:rsidRPr="0055178C">
        <w:rPr>
          <w:rFonts w:asciiTheme="majorEastAsia" w:eastAsiaTheme="majorEastAsia" w:hAnsiTheme="majorEastAsia" w:hint="eastAsia"/>
          <w:lang w:eastAsia="ko-KR"/>
        </w:rPr>
        <w:t>을 요약한 문서입니다.</w:t>
      </w:r>
    </w:p>
    <w:p w14:paraId="03A460D3" w14:textId="298F4F04" w:rsidR="00AF1A2C" w:rsidRPr="0055178C" w:rsidRDefault="00EA6887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중고거래 플랫폼의 발달로 </w:t>
      </w:r>
      <w:r w:rsidR="00FF3B7E" w:rsidRPr="0055178C">
        <w:rPr>
          <w:rFonts w:asciiTheme="majorEastAsia" w:eastAsiaTheme="majorEastAsia" w:hAnsiTheme="majorEastAsia" w:hint="eastAsia"/>
          <w:lang w:eastAsia="ko-KR"/>
        </w:rPr>
        <w:t xml:space="preserve">불특정 고객들이 </w:t>
      </w:r>
      <w:r w:rsidR="00047E53" w:rsidRPr="0055178C">
        <w:rPr>
          <w:rFonts w:asciiTheme="majorEastAsia" w:eastAsiaTheme="majorEastAsia" w:hAnsiTheme="majorEastAsia" w:hint="eastAsia"/>
          <w:lang w:eastAsia="ko-KR"/>
        </w:rPr>
        <w:t xml:space="preserve">구매자와 판매자가 되어 </w:t>
      </w:r>
      <w:r w:rsidR="00080266" w:rsidRPr="0055178C">
        <w:rPr>
          <w:rFonts w:asciiTheme="majorEastAsia" w:eastAsiaTheme="majorEastAsia" w:hAnsiTheme="majorEastAsia" w:hint="eastAsia"/>
          <w:lang w:eastAsia="ko-KR"/>
        </w:rPr>
        <w:t>거래를 하게</w:t>
      </w:r>
      <w:r w:rsidR="008C4A69" w:rsidRPr="0055178C">
        <w:rPr>
          <w:rFonts w:asciiTheme="majorEastAsia" w:eastAsiaTheme="majorEastAsia" w:hAnsiTheme="majorEastAsia" w:hint="eastAsia"/>
          <w:lang w:eastAsia="ko-KR"/>
        </w:rPr>
        <w:t xml:space="preserve"> 되었습니다.</w:t>
      </w:r>
      <w:r w:rsidR="008C4A69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7C5330" w:rsidRPr="0055178C">
        <w:rPr>
          <w:rFonts w:asciiTheme="majorEastAsia" w:eastAsiaTheme="majorEastAsia" w:hAnsiTheme="majorEastAsia" w:hint="eastAsia"/>
          <w:lang w:eastAsia="ko-KR"/>
        </w:rPr>
        <w:t xml:space="preserve">그 중 </w:t>
      </w:r>
      <w:r w:rsidR="00952D51" w:rsidRPr="0055178C">
        <w:rPr>
          <w:rFonts w:asciiTheme="majorEastAsia" w:eastAsiaTheme="majorEastAsia" w:hAnsiTheme="majorEastAsia"/>
          <w:lang w:eastAsia="ko-KR"/>
        </w:rPr>
        <w:t>‘</w:t>
      </w:r>
      <w:r w:rsidR="00952D51" w:rsidRPr="0055178C">
        <w:rPr>
          <w:rFonts w:asciiTheme="majorEastAsia" w:eastAsiaTheme="majorEastAsia" w:hAnsiTheme="majorEastAsia" w:hint="eastAsia"/>
          <w:lang w:eastAsia="ko-KR"/>
        </w:rPr>
        <w:t>당근마켓</w:t>
      </w:r>
      <w:r w:rsidR="00952D51" w:rsidRPr="0055178C">
        <w:rPr>
          <w:rFonts w:asciiTheme="majorEastAsia" w:eastAsiaTheme="majorEastAsia" w:hAnsiTheme="majorEastAsia"/>
          <w:lang w:eastAsia="ko-KR"/>
        </w:rPr>
        <w:t>’</w:t>
      </w:r>
      <w:r w:rsidR="00952D51" w:rsidRPr="0055178C">
        <w:rPr>
          <w:rFonts w:asciiTheme="majorEastAsia" w:eastAsiaTheme="majorEastAsia" w:hAnsiTheme="majorEastAsia" w:hint="eastAsia"/>
          <w:lang w:eastAsia="ko-KR"/>
        </w:rPr>
        <w:t xml:space="preserve">은 </w:t>
      </w:r>
      <w:r w:rsidR="00AD1EC5" w:rsidRPr="0055178C">
        <w:rPr>
          <w:rFonts w:asciiTheme="majorEastAsia" w:eastAsiaTheme="majorEastAsia" w:hAnsiTheme="majorEastAsia" w:hint="eastAsia"/>
          <w:lang w:eastAsia="ko-KR"/>
        </w:rPr>
        <w:t xml:space="preserve">지역 단위로 </w:t>
      </w:r>
      <w:r w:rsidR="007603E7" w:rsidRPr="0055178C">
        <w:rPr>
          <w:rFonts w:asciiTheme="majorEastAsia" w:eastAsiaTheme="majorEastAsia" w:hAnsiTheme="majorEastAsia" w:hint="eastAsia"/>
          <w:lang w:eastAsia="ko-KR"/>
        </w:rPr>
        <w:t>고객들을 거래하게 하여</w:t>
      </w:r>
      <w:r w:rsidR="009B1424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DD1EC8" w:rsidRPr="0055178C">
        <w:rPr>
          <w:rFonts w:asciiTheme="majorEastAsia" w:eastAsiaTheme="majorEastAsia" w:hAnsiTheme="majorEastAsia" w:hint="eastAsia"/>
          <w:lang w:eastAsia="ko-KR"/>
        </w:rPr>
        <w:t xml:space="preserve">판매업자를 배제한 </w:t>
      </w:r>
      <w:r w:rsidR="00135CDF" w:rsidRPr="0055178C">
        <w:rPr>
          <w:rFonts w:asciiTheme="majorEastAsia" w:eastAsiaTheme="majorEastAsia" w:hAnsiTheme="majorEastAsia" w:hint="eastAsia"/>
          <w:lang w:eastAsia="ko-KR"/>
        </w:rPr>
        <w:t xml:space="preserve">중고거래 플랫폼으로 </w:t>
      </w:r>
      <w:r w:rsidR="00451EF9" w:rsidRPr="0055178C">
        <w:rPr>
          <w:rFonts w:asciiTheme="majorEastAsia" w:eastAsiaTheme="majorEastAsia" w:hAnsiTheme="majorEastAsia" w:hint="eastAsia"/>
          <w:lang w:eastAsia="ko-KR"/>
        </w:rPr>
        <w:t xml:space="preserve">업계에서 </w:t>
      </w:r>
      <w:r w:rsidR="00B5720D" w:rsidRPr="0055178C">
        <w:rPr>
          <w:rFonts w:asciiTheme="majorEastAsia" w:eastAsiaTheme="majorEastAsia" w:hAnsiTheme="majorEastAsia" w:hint="eastAsia"/>
          <w:lang w:eastAsia="ko-KR"/>
        </w:rPr>
        <w:t>활약하고 있습니다.</w:t>
      </w:r>
    </w:p>
    <w:p w14:paraId="43D6D900" w14:textId="77777777" w:rsidR="00CE5774" w:rsidRPr="0055178C" w:rsidRDefault="00C77ACE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사이트 </w:t>
      </w:r>
      <w:r w:rsidRPr="0055178C">
        <w:rPr>
          <w:rFonts w:asciiTheme="majorEastAsia" w:eastAsiaTheme="majorEastAsia" w:hAnsiTheme="majorEastAsia"/>
          <w:lang w:eastAsia="ko-KR"/>
        </w:rPr>
        <w:t>‘Wa</w:t>
      </w:r>
      <w:r w:rsidR="00CC68EA" w:rsidRPr="0055178C">
        <w:rPr>
          <w:rFonts w:asciiTheme="majorEastAsia" w:eastAsiaTheme="majorEastAsia" w:hAnsiTheme="majorEastAsia"/>
          <w:lang w:eastAsia="ko-KR"/>
        </w:rPr>
        <w:t>tc</w:t>
      </w:r>
      <w:r w:rsidRPr="0055178C">
        <w:rPr>
          <w:rFonts w:asciiTheme="majorEastAsia" w:eastAsiaTheme="majorEastAsia" w:hAnsiTheme="majorEastAsia"/>
          <w:lang w:eastAsia="ko-KR"/>
        </w:rPr>
        <w:t xml:space="preserve">h Rabbit’은 </w:t>
      </w:r>
      <w:r w:rsidR="008D292D" w:rsidRPr="0055178C">
        <w:rPr>
          <w:rFonts w:asciiTheme="majorEastAsia" w:eastAsiaTheme="majorEastAsia" w:hAnsiTheme="majorEastAsia" w:hint="eastAsia"/>
          <w:lang w:eastAsia="ko-KR"/>
        </w:rPr>
        <w:t>당근마켓의 아이콘</w:t>
      </w:r>
      <w:r w:rsidR="00E51A75" w:rsidRPr="0055178C">
        <w:rPr>
          <w:rFonts w:asciiTheme="majorEastAsia" w:eastAsiaTheme="majorEastAsia" w:hAnsiTheme="majorEastAsia" w:hint="eastAsia"/>
          <w:lang w:eastAsia="ko-KR"/>
        </w:rPr>
        <w:t xml:space="preserve">인 </w:t>
      </w:r>
      <w:r w:rsidR="00E51A75" w:rsidRPr="0055178C">
        <w:rPr>
          <w:rFonts w:asciiTheme="majorEastAsia" w:eastAsiaTheme="majorEastAsia" w:hAnsiTheme="majorEastAsia"/>
          <w:lang w:eastAsia="ko-KR"/>
        </w:rPr>
        <w:t>‘</w:t>
      </w:r>
      <w:r w:rsidR="00E51A75" w:rsidRPr="0055178C">
        <w:rPr>
          <w:rFonts w:asciiTheme="majorEastAsia" w:eastAsiaTheme="majorEastAsia" w:hAnsiTheme="majorEastAsia" w:hint="eastAsia"/>
          <w:lang w:eastAsia="ko-KR"/>
        </w:rPr>
        <w:t>당근</w:t>
      </w:r>
      <w:r w:rsidR="00E51A75" w:rsidRPr="0055178C">
        <w:rPr>
          <w:rFonts w:asciiTheme="majorEastAsia" w:eastAsiaTheme="majorEastAsia" w:hAnsiTheme="majorEastAsia"/>
          <w:lang w:eastAsia="ko-KR"/>
        </w:rPr>
        <w:t>’</w:t>
      </w:r>
      <w:r w:rsidR="00E51A75" w:rsidRPr="0055178C">
        <w:rPr>
          <w:rFonts w:asciiTheme="majorEastAsia" w:eastAsiaTheme="majorEastAsia" w:hAnsiTheme="majorEastAsia" w:hint="eastAsia"/>
          <w:lang w:eastAsia="ko-KR"/>
        </w:rPr>
        <w:t xml:space="preserve">에 빗대어 맛있는 당근만 골라먹기 위해 </w:t>
      </w:r>
      <w:r w:rsidR="00696748" w:rsidRPr="0055178C">
        <w:rPr>
          <w:rFonts w:asciiTheme="majorEastAsia" w:eastAsiaTheme="majorEastAsia" w:hAnsiTheme="majorEastAsia" w:hint="eastAsia"/>
          <w:lang w:eastAsia="ko-KR"/>
        </w:rPr>
        <w:t>쳐다보는 토끼</w:t>
      </w:r>
      <w:r w:rsidR="008D58C3" w:rsidRPr="0055178C">
        <w:rPr>
          <w:rFonts w:asciiTheme="majorEastAsia" w:eastAsiaTheme="majorEastAsia" w:hAnsiTheme="majorEastAsia" w:hint="eastAsia"/>
          <w:lang w:eastAsia="ko-KR"/>
        </w:rPr>
        <w:t>를 컨셉으로 합니다.</w:t>
      </w:r>
      <w:r w:rsidR="00696748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</w:p>
    <w:p w14:paraId="79D706D2" w14:textId="667F8D44" w:rsidR="00B5720D" w:rsidRPr="0055178C" w:rsidRDefault="004D01B4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당근마켓에 올라오는 </w:t>
      </w:r>
      <w:r w:rsidR="002F2A81" w:rsidRPr="0055178C">
        <w:rPr>
          <w:rFonts w:asciiTheme="majorEastAsia" w:eastAsiaTheme="majorEastAsia" w:hAnsiTheme="majorEastAsia" w:hint="eastAsia"/>
          <w:lang w:eastAsia="ko-KR"/>
        </w:rPr>
        <w:t>판매</w:t>
      </w:r>
      <w:r w:rsidR="006311D6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2F2A81" w:rsidRPr="0055178C">
        <w:rPr>
          <w:rFonts w:asciiTheme="majorEastAsia" w:eastAsiaTheme="majorEastAsia" w:hAnsiTheme="majorEastAsia" w:hint="eastAsia"/>
          <w:lang w:eastAsia="ko-KR"/>
        </w:rPr>
        <w:t xml:space="preserve">글의 </w:t>
      </w:r>
      <w:r w:rsidR="002F534A" w:rsidRPr="0055178C">
        <w:rPr>
          <w:rFonts w:asciiTheme="majorEastAsia" w:eastAsiaTheme="majorEastAsia" w:hAnsiTheme="majorEastAsia" w:hint="eastAsia"/>
          <w:lang w:eastAsia="ko-KR"/>
        </w:rPr>
        <w:t>개수,</w:t>
      </w:r>
      <w:r w:rsidR="002F534A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2F534A" w:rsidRPr="0055178C">
        <w:rPr>
          <w:rFonts w:asciiTheme="majorEastAsia" w:eastAsiaTheme="majorEastAsia" w:hAnsiTheme="majorEastAsia" w:hint="eastAsia"/>
          <w:lang w:eastAsia="ko-KR"/>
        </w:rPr>
        <w:t>최저가격,</w:t>
      </w:r>
      <w:r w:rsidR="002F534A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2F534A" w:rsidRPr="0055178C">
        <w:rPr>
          <w:rFonts w:asciiTheme="majorEastAsia" w:eastAsiaTheme="majorEastAsia" w:hAnsiTheme="majorEastAsia" w:hint="eastAsia"/>
          <w:lang w:eastAsia="ko-KR"/>
        </w:rPr>
        <w:t>평균가격,</w:t>
      </w:r>
      <w:r w:rsidR="002F534A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2F534A" w:rsidRPr="0055178C">
        <w:rPr>
          <w:rFonts w:asciiTheme="majorEastAsia" w:eastAsiaTheme="majorEastAsia" w:hAnsiTheme="majorEastAsia" w:hint="eastAsia"/>
          <w:lang w:eastAsia="ko-KR"/>
        </w:rPr>
        <w:t>최고가격,</w:t>
      </w:r>
      <w:r w:rsidR="005A741C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3030DD" w:rsidRPr="0055178C">
        <w:rPr>
          <w:rFonts w:asciiTheme="majorEastAsia" w:eastAsiaTheme="majorEastAsia" w:hAnsiTheme="majorEastAsia" w:hint="eastAsia"/>
          <w:lang w:eastAsia="ko-KR"/>
        </w:rPr>
        <w:t xml:space="preserve">판매정보와 같은 </w:t>
      </w:r>
      <w:r w:rsidR="00BB6872" w:rsidRPr="0055178C">
        <w:rPr>
          <w:rFonts w:asciiTheme="majorEastAsia" w:eastAsiaTheme="majorEastAsia" w:hAnsiTheme="majorEastAsia" w:hint="eastAsia"/>
          <w:lang w:eastAsia="ko-KR"/>
        </w:rPr>
        <w:t>가치</w:t>
      </w:r>
      <w:r w:rsidR="008E6763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BB6872" w:rsidRPr="0055178C">
        <w:rPr>
          <w:rFonts w:asciiTheme="majorEastAsia" w:eastAsiaTheme="majorEastAsia" w:hAnsiTheme="majorEastAsia" w:hint="eastAsia"/>
          <w:lang w:eastAsia="ko-KR"/>
        </w:rPr>
        <w:t xml:space="preserve">있는 정보를 </w:t>
      </w:r>
      <w:r w:rsidR="0049050D" w:rsidRPr="0055178C">
        <w:rPr>
          <w:rFonts w:asciiTheme="majorEastAsia" w:eastAsiaTheme="majorEastAsia" w:hAnsiTheme="majorEastAsia" w:hint="eastAsia"/>
          <w:lang w:eastAsia="ko-KR"/>
        </w:rPr>
        <w:t>크롤링하여 서버에 보관</w:t>
      </w:r>
      <w:r w:rsidR="00A74942" w:rsidRPr="0055178C">
        <w:rPr>
          <w:rFonts w:asciiTheme="majorEastAsia" w:eastAsiaTheme="majorEastAsia" w:hAnsiTheme="majorEastAsia" w:hint="eastAsia"/>
          <w:lang w:eastAsia="ko-KR"/>
        </w:rPr>
        <w:t xml:space="preserve">하고 </w:t>
      </w:r>
      <w:r w:rsidR="00AF4793" w:rsidRPr="0055178C">
        <w:rPr>
          <w:rFonts w:asciiTheme="majorEastAsia" w:eastAsiaTheme="majorEastAsia" w:hAnsiTheme="majorEastAsia" w:hint="eastAsia"/>
          <w:lang w:eastAsia="ko-KR"/>
        </w:rPr>
        <w:t>감시합니다.</w:t>
      </w:r>
      <w:r w:rsidR="00AF4793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374A38" w:rsidRPr="0055178C">
        <w:rPr>
          <w:rFonts w:asciiTheme="majorEastAsia" w:eastAsiaTheme="majorEastAsia" w:hAnsiTheme="majorEastAsia" w:hint="eastAsia"/>
          <w:lang w:eastAsia="ko-KR"/>
        </w:rPr>
        <w:t xml:space="preserve">이 데이터를 통해서 </w:t>
      </w:r>
      <w:r w:rsidR="0096392D" w:rsidRPr="0055178C">
        <w:rPr>
          <w:rFonts w:asciiTheme="majorEastAsia" w:eastAsiaTheme="majorEastAsia" w:hAnsiTheme="majorEastAsia" w:hint="eastAsia"/>
          <w:lang w:eastAsia="ko-KR"/>
        </w:rPr>
        <w:t xml:space="preserve">웹 사이트 방문자가 </w:t>
      </w:r>
      <w:r w:rsidR="00BF2268" w:rsidRPr="0055178C">
        <w:rPr>
          <w:rFonts w:asciiTheme="majorEastAsia" w:eastAsiaTheme="majorEastAsia" w:hAnsiTheme="majorEastAsia"/>
          <w:lang w:eastAsia="ko-KR"/>
        </w:rPr>
        <w:t>2</w:t>
      </w:r>
      <w:r w:rsidR="00BF2268" w:rsidRPr="0055178C">
        <w:rPr>
          <w:rFonts w:asciiTheme="majorEastAsia" w:eastAsiaTheme="majorEastAsia" w:hAnsiTheme="majorEastAsia" w:hint="eastAsia"/>
          <w:lang w:eastAsia="ko-KR"/>
        </w:rPr>
        <w:t>가지의 핵심 서비스를 누릴 수 있게 합니다.</w:t>
      </w:r>
    </w:p>
    <w:p w14:paraId="033675E9" w14:textId="02DC422C" w:rsidR="00BF2268" w:rsidRPr="0055178C" w:rsidRDefault="007D2C5A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첫번째는 </w:t>
      </w:r>
      <w:r w:rsidR="00EB48DF" w:rsidRPr="0055178C">
        <w:rPr>
          <w:rFonts w:asciiTheme="majorEastAsia" w:eastAsiaTheme="majorEastAsia" w:hAnsiTheme="majorEastAsia" w:hint="eastAsia"/>
          <w:lang w:eastAsia="ko-KR"/>
        </w:rPr>
        <w:t>저장된 데이터</w:t>
      </w:r>
      <w:r w:rsidR="003656B0" w:rsidRPr="0055178C">
        <w:rPr>
          <w:rFonts w:asciiTheme="majorEastAsia" w:eastAsiaTheme="majorEastAsia" w:hAnsiTheme="majorEastAsia" w:hint="eastAsia"/>
          <w:lang w:eastAsia="ko-KR"/>
        </w:rPr>
        <w:t xml:space="preserve">에서 </w:t>
      </w:r>
      <w:r w:rsidR="00EF16C6" w:rsidRPr="0055178C">
        <w:rPr>
          <w:rFonts w:asciiTheme="majorEastAsia" w:eastAsiaTheme="majorEastAsia" w:hAnsiTheme="majorEastAsia" w:hint="eastAsia"/>
          <w:lang w:eastAsia="ko-KR"/>
        </w:rPr>
        <w:t>가격,</w:t>
      </w:r>
      <w:r w:rsidR="00EF16C6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EF16C6" w:rsidRPr="0055178C">
        <w:rPr>
          <w:rFonts w:asciiTheme="majorEastAsia" w:eastAsiaTheme="majorEastAsia" w:hAnsiTheme="majorEastAsia" w:hint="eastAsia"/>
          <w:lang w:eastAsia="ko-KR"/>
        </w:rPr>
        <w:t>지역</w:t>
      </w:r>
      <w:r w:rsidR="00E77760" w:rsidRPr="0055178C">
        <w:rPr>
          <w:rFonts w:asciiTheme="majorEastAsia" w:eastAsiaTheme="majorEastAsia" w:hAnsiTheme="majorEastAsia" w:hint="eastAsia"/>
          <w:lang w:eastAsia="ko-KR"/>
        </w:rPr>
        <w:t>을 기준으로 하여 원하는 조건에 해당하는 중고거래를 찾아줍니다.</w:t>
      </w:r>
    </w:p>
    <w:p w14:paraId="58FCF707" w14:textId="78444D81" w:rsidR="007D2C5A" w:rsidRPr="0055178C" w:rsidRDefault="007D2C5A" w:rsidP="006C3803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두번째는</w:t>
      </w:r>
      <w:r w:rsidR="00F8228C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390053" w:rsidRPr="0055178C">
        <w:rPr>
          <w:rFonts w:asciiTheme="majorEastAsia" w:eastAsiaTheme="majorEastAsia" w:hAnsiTheme="majorEastAsia" w:hint="eastAsia"/>
          <w:lang w:eastAsia="ko-KR"/>
        </w:rPr>
        <w:t xml:space="preserve">조건에 맞는 거래가 나타날 수 있도록 로그인 후 조건을 걸어 놓으면 </w:t>
      </w:r>
      <w:r w:rsidR="00A2210C" w:rsidRPr="0055178C">
        <w:rPr>
          <w:rFonts w:asciiTheme="majorEastAsia" w:eastAsiaTheme="majorEastAsia" w:hAnsiTheme="majorEastAsia" w:hint="eastAsia"/>
          <w:lang w:eastAsia="ko-KR"/>
        </w:rPr>
        <w:t xml:space="preserve">메일에 </w:t>
      </w:r>
      <w:r w:rsidR="00362560" w:rsidRPr="0055178C">
        <w:rPr>
          <w:rFonts w:asciiTheme="majorEastAsia" w:eastAsiaTheme="majorEastAsia" w:hAnsiTheme="majorEastAsia" w:hint="eastAsia"/>
          <w:lang w:eastAsia="ko-KR"/>
        </w:rPr>
        <w:t xml:space="preserve">해당 거래에 대한 내용을 모아 안내함으로써 </w:t>
      </w:r>
      <w:r w:rsidR="00FD6EDE" w:rsidRPr="0055178C">
        <w:rPr>
          <w:rFonts w:asciiTheme="majorEastAsia" w:eastAsiaTheme="majorEastAsia" w:hAnsiTheme="majorEastAsia" w:hint="eastAsia"/>
          <w:lang w:eastAsia="ko-KR"/>
        </w:rPr>
        <w:t>거래를 놓치지 않도록 도와줍니다.</w:t>
      </w:r>
    </w:p>
    <w:p w14:paraId="5759BC2E" w14:textId="3922E871" w:rsidR="00F21E8E" w:rsidRPr="0055178C" w:rsidRDefault="003107A9" w:rsidP="00F53928">
      <w:pPr>
        <w:pStyle w:val="a1"/>
        <w:spacing w:after="0" w:line="276" w:lineRule="auto"/>
        <w:rPr>
          <w:rFonts w:asciiTheme="majorEastAsia" w:eastAsiaTheme="majorEastAsia" w:hAnsiTheme="majorEastAsia"/>
          <w:lang w:eastAsia="ko-KR"/>
        </w:rPr>
        <w:sectPr w:rsidR="00F21E8E" w:rsidRPr="0055178C" w:rsidSect="00B850C6">
          <w:pgSz w:w="12240" w:h="15840" w:code="1"/>
          <w:pgMar w:top="1440" w:right="1080" w:bottom="1440" w:left="1080" w:header="1440" w:footer="1440" w:gutter="0"/>
          <w:pgNumType w:fmt="lowerRoman" w:start="1"/>
          <w:cols w:space="360"/>
        </w:sect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2가지의 핵심 기능을 통해서 </w:t>
      </w:r>
      <w:r w:rsidR="008C7650" w:rsidRPr="0055178C">
        <w:rPr>
          <w:rFonts w:asciiTheme="majorEastAsia" w:eastAsiaTheme="majorEastAsia" w:hAnsiTheme="majorEastAsia" w:hint="eastAsia"/>
          <w:lang w:eastAsia="ko-KR"/>
        </w:rPr>
        <w:t xml:space="preserve">타당하고 합리적인 중고거래를 구매할 수 있게 하거나 </w:t>
      </w:r>
      <w:r w:rsidR="007920C2" w:rsidRPr="0055178C">
        <w:rPr>
          <w:rFonts w:asciiTheme="majorEastAsia" w:eastAsiaTheme="majorEastAsia" w:hAnsiTheme="majorEastAsia" w:hint="eastAsia"/>
          <w:lang w:eastAsia="ko-KR"/>
        </w:rPr>
        <w:t xml:space="preserve">시세가를 통해 </w:t>
      </w:r>
      <w:r w:rsidR="004E6B7F" w:rsidRPr="0055178C">
        <w:rPr>
          <w:rFonts w:asciiTheme="majorEastAsia" w:eastAsiaTheme="majorEastAsia" w:hAnsiTheme="majorEastAsia" w:hint="eastAsia"/>
          <w:lang w:eastAsia="ko-KR"/>
        </w:rPr>
        <w:t>합리적인 가격으로 중고물품을 팔 수 있게 도와주는 사이트입니다.</w:t>
      </w:r>
      <w:r w:rsidR="00F53928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</w:p>
    <w:p w14:paraId="28950FCC" w14:textId="77777777" w:rsidR="00CE305F" w:rsidRPr="0055178C" w:rsidRDefault="00EA66A4" w:rsidP="00B34612">
      <w:pPr>
        <w:pStyle w:val="1"/>
        <w:rPr>
          <w:rFonts w:asciiTheme="majorEastAsia" w:eastAsiaTheme="majorEastAsia" w:hAnsiTheme="majorEastAsia"/>
          <w:sz w:val="72"/>
          <w:szCs w:val="72"/>
          <w:lang w:eastAsia="ko-KR"/>
        </w:rPr>
      </w:pPr>
      <w:r w:rsidRPr="0055178C">
        <w:rPr>
          <w:rFonts w:asciiTheme="majorEastAsia" w:eastAsiaTheme="majorEastAsia" w:hAnsiTheme="majorEastAsia" w:hint="eastAsia"/>
          <w:sz w:val="72"/>
          <w:szCs w:val="72"/>
          <w:lang w:eastAsia="ko-KR"/>
        </w:rPr>
        <w:lastRenderedPageBreak/>
        <w:t>목차</w:t>
      </w:r>
    </w:p>
    <w:p w14:paraId="4669869F" w14:textId="70A0CDE0" w:rsidR="00CE305F" w:rsidRDefault="004B78A8" w:rsidP="007A6DC0">
      <w:pPr>
        <w:pStyle w:val="1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시작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3875B4">
        <w:rPr>
          <w:rFonts w:asciiTheme="majorEastAsia" w:eastAsiaTheme="majorEastAsia" w:hAnsiTheme="majorEastAsia"/>
          <w:sz w:val="36"/>
          <w:szCs w:val="36"/>
          <w:lang w:eastAsia="ko-KR"/>
        </w:rPr>
        <w:t>1</w:t>
      </w:r>
    </w:p>
    <w:p w14:paraId="57400ABA" w14:textId="728624DD" w:rsidR="00921F1B" w:rsidRPr="0055178C" w:rsidRDefault="00921F1B" w:rsidP="003B2CD0">
      <w:pPr>
        <w:pStyle w:val="11"/>
        <w:jc w:val="center"/>
        <w:rPr>
          <w:rFonts w:asciiTheme="majorEastAsia" w:eastAsiaTheme="majorEastAsia" w:hAnsiTheme="majorEastAsia" w:hint="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서론</w:t>
      </w: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  <w:t>2</w:t>
      </w:r>
    </w:p>
    <w:p w14:paraId="595E6A83" w14:textId="52C59837" w:rsidR="00CE305F" w:rsidRPr="0055178C" w:rsidRDefault="00E62162" w:rsidP="007A6DC0">
      <w:pPr>
        <w:pStyle w:val="1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목차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>3</w:t>
      </w:r>
    </w:p>
    <w:p w14:paraId="016D499B" w14:textId="77777777" w:rsidR="003754C8" w:rsidRPr="0055178C" w:rsidRDefault="003754C8" w:rsidP="007A6DC0">
      <w:pPr>
        <w:pStyle w:val="11"/>
        <w:jc w:val="center"/>
        <w:rPr>
          <w:rFonts w:asciiTheme="majorEastAsia" w:eastAsiaTheme="majorEastAsia" w:hAnsiTheme="majorEastAsia"/>
          <w:sz w:val="20"/>
          <w:lang w:eastAsia="ko-KR"/>
        </w:rPr>
      </w:pPr>
    </w:p>
    <w:p w14:paraId="162911E3" w14:textId="332506CF" w:rsidR="00CE305F" w:rsidRPr="0055178C" w:rsidRDefault="00E5389F" w:rsidP="007A6DC0">
      <w:pPr>
        <w:pStyle w:val="1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>I</w:t>
      </w: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장</w:t>
      </w:r>
      <w:r w:rsidRPr="0055178C">
        <w:rPr>
          <w:rFonts w:asciiTheme="majorEastAsia" w:eastAsiaTheme="majorEastAsia" w:hAnsiTheme="majorEastAsia" w:cs="Garamond"/>
          <w:sz w:val="36"/>
          <w:szCs w:val="36"/>
          <w:lang w:eastAsia="ko-KR"/>
        </w:rPr>
        <w:t xml:space="preserve">: </w:t>
      </w:r>
      <w:r w:rsidR="00450244" w:rsidRPr="0055178C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>개요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185DA9">
        <w:rPr>
          <w:rFonts w:asciiTheme="majorEastAsia" w:eastAsiaTheme="majorEastAsia" w:hAnsiTheme="majorEastAsia"/>
          <w:sz w:val="36"/>
          <w:szCs w:val="36"/>
          <w:lang w:eastAsia="ko-KR"/>
        </w:rPr>
        <w:t>5</w:t>
      </w:r>
    </w:p>
    <w:p w14:paraId="409FF354" w14:textId="0A6B02AB" w:rsidR="00CE305F" w:rsidRPr="0055178C" w:rsidRDefault="007C0453" w:rsidP="00063BCF">
      <w:pPr>
        <w:pStyle w:val="21"/>
        <w:numPr>
          <w:ilvl w:val="1"/>
          <w:numId w:val="44"/>
        </w:numPr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사이트 목</w:t>
      </w:r>
      <w:r w:rsidR="006C2C47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표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74460B">
        <w:rPr>
          <w:rFonts w:asciiTheme="majorEastAsia" w:eastAsiaTheme="majorEastAsia" w:hAnsiTheme="majorEastAsia"/>
          <w:sz w:val="36"/>
          <w:szCs w:val="36"/>
          <w:lang w:eastAsia="ko-KR"/>
        </w:rPr>
        <w:t>5</w:t>
      </w:r>
    </w:p>
    <w:p w14:paraId="5903A61A" w14:textId="5758DBCD" w:rsidR="00CE305F" w:rsidRPr="0055178C" w:rsidRDefault="00B2198C" w:rsidP="00063BCF">
      <w:pPr>
        <w:pStyle w:val="21"/>
        <w:numPr>
          <w:ilvl w:val="1"/>
          <w:numId w:val="44"/>
        </w:numPr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 xml:space="preserve">목표 </w:t>
      </w:r>
      <w:r w:rsidR="0059584F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사용자 분석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74460B">
        <w:rPr>
          <w:rFonts w:asciiTheme="majorEastAsia" w:eastAsiaTheme="majorEastAsia" w:hAnsiTheme="majorEastAsia"/>
          <w:sz w:val="36"/>
          <w:szCs w:val="36"/>
          <w:lang w:eastAsia="ko-KR"/>
        </w:rPr>
        <w:t>5</w:t>
      </w:r>
    </w:p>
    <w:p w14:paraId="0DB8C898" w14:textId="77777777" w:rsidR="003754C8" w:rsidRPr="0055178C" w:rsidRDefault="003754C8" w:rsidP="007A6DC0">
      <w:pPr>
        <w:pStyle w:val="21"/>
        <w:jc w:val="center"/>
        <w:rPr>
          <w:rFonts w:asciiTheme="majorEastAsia" w:eastAsiaTheme="majorEastAsia" w:hAnsiTheme="majorEastAsia"/>
          <w:sz w:val="20"/>
          <w:lang w:eastAsia="ko-KR"/>
        </w:rPr>
      </w:pPr>
    </w:p>
    <w:p w14:paraId="7C08233C" w14:textId="4384E064" w:rsidR="00CE305F" w:rsidRPr="0055178C" w:rsidRDefault="00E5389F" w:rsidP="007A6DC0">
      <w:pPr>
        <w:pStyle w:val="1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>II</w:t>
      </w: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장</w:t>
      </w:r>
      <w:r w:rsidRPr="0055178C">
        <w:rPr>
          <w:rFonts w:asciiTheme="majorEastAsia" w:eastAsiaTheme="majorEastAsia" w:hAnsiTheme="majorEastAsia" w:cs="Garamond"/>
          <w:sz w:val="36"/>
          <w:szCs w:val="36"/>
          <w:lang w:eastAsia="ko-KR"/>
        </w:rPr>
        <w:t xml:space="preserve">: </w:t>
      </w:r>
      <w:r w:rsidR="00270B88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>H</w:t>
      </w:r>
      <w:r w:rsidR="00270B88">
        <w:rPr>
          <w:rFonts w:asciiTheme="majorEastAsia" w:eastAsiaTheme="majorEastAsia" w:hAnsiTheme="majorEastAsia" w:cs="Garamond"/>
          <w:sz w:val="36"/>
          <w:szCs w:val="36"/>
          <w:lang w:eastAsia="ko-KR"/>
        </w:rPr>
        <w:t xml:space="preserve">R </w:t>
      </w:r>
      <w:r w:rsidR="00270B88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>과 환경구성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F03179">
        <w:rPr>
          <w:rFonts w:asciiTheme="majorEastAsia" w:eastAsiaTheme="majorEastAsia" w:hAnsiTheme="majorEastAsia"/>
          <w:sz w:val="36"/>
          <w:szCs w:val="36"/>
          <w:lang w:eastAsia="ko-KR"/>
        </w:rPr>
        <w:t>6</w:t>
      </w:r>
    </w:p>
    <w:p w14:paraId="5F3CB54C" w14:textId="1649A047" w:rsidR="00CE305F" w:rsidRPr="0055178C" w:rsidRDefault="00063BCF" w:rsidP="007A6DC0">
      <w:pPr>
        <w:pStyle w:val="2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2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-1. </w:t>
      </w:r>
      <w:r w:rsidR="00463F1A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역할과 조직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6439B6">
        <w:rPr>
          <w:rFonts w:asciiTheme="majorEastAsia" w:eastAsiaTheme="majorEastAsia" w:hAnsiTheme="majorEastAsia"/>
          <w:sz w:val="36"/>
          <w:szCs w:val="36"/>
          <w:lang w:eastAsia="ko-KR"/>
        </w:rPr>
        <w:t>6</w:t>
      </w:r>
    </w:p>
    <w:p w14:paraId="3704123B" w14:textId="38C1F3FC" w:rsidR="00CE305F" w:rsidRPr="0055178C" w:rsidRDefault="00063BCF" w:rsidP="007A6DC0">
      <w:pPr>
        <w:pStyle w:val="2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2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-2. </w:t>
      </w:r>
      <w:r w:rsidR="004A5040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개발환경 구성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AB2DBE">
        <w:rPr>
          <w:rFonts w:asciiTheme="majorEastAsia" w:eastAsiaTheme="majorEastAsia" w:hAnsiTheme="majorEastAsia"/>
          <w:sz w:val="36"/>
          <w:szCs w:val="36"/>
          <w:lang w:eastAsia="ko-KR"/>
        </w:rPr>
        <w:t>7</w:t>
      </w:r>
    </w:p>
    <w:p w14:paraId="22F84E74" w14:textId="77777777" w:rsidR="003754C8" w:rsidRPr="0055178C" w:rsidRDefault="003754C8" w:rsidP="007A6DC0">
      <w:pPr>
        <w:pStyle w:val="21"/>
        <w:jc w:val="center"/>
        <w:rPr>
          <w:rFonts w:asciiTheme="majorEastAsia" w:eastAsiaTheme="majorEastAsia" w:hAnsiTheme="majorEastAsia"/>
          <w:sz w:val="20"/>
          <w:lang w:eastAsia="ko-KR"/>
        </w:rPr>
      </w:pPr>
    </w:p>
    <w:p w14:paraId="323C314F" w14:textId="072942EB" w:rsidR="00CE305F" w:rsidRPr="0055178C" w:rsidRDefault="00E5389F" w:rsidP="007A6DC0">
      <w:pPr>
        <w:pStyle w:val="1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>III</w:t>
      </w:r>
      <w:r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장</w:t>
      </w:r>
      <w:r w:rsidRPr="0055178C">
        <w:rPr>
          <w:rFonts w:asciiTheme="majorEastAsia" w:eastAsiaTheme="majorEastAsia" w:hAnsiTheme="majorEastAsia" w:cs="Garamond"/>
          <w:sz w:val="36"/>
          <w:szCs w:val="36"/>
          <w:lang w:eastAsia="ko-KR"/>
        </w:rPr>
        <w:t xml:space="preserve">: </w:t>
      </w:r>
      <w:r w:rsidR="00371F89" w:rsidRPr="0055178C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>홈</w:t>
      </w:r>
      <w:r w:rsidR="006322B9" w:rsidRPr="0055178C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 xml:space="preserve">페이지 </w:t>
      </w:r>
      <w:r w:rsidR="002D4BD1" w:rsidRPr="0055178C">
        <w:rPr>
          <w:rFonts w:asciiTheme="majorEastAsia" w:eastAsiaTheme="majorEastAsia" w:hAnsiTheme="majorEastAsia" w:cs="Garamond" w:hint="eastAsia"/>
          <w:sz w:val="36"/>
          <w:szCs w:val="36"/>
          <w:lang w:eastAsia="ko-KR"/>
        </w:rPr>
        <w:t>구성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973640">
        <w:rPr>
          <w:rFonts w:asciiTheme="majorEastAsia" w:eastAsiaTheme="majorEastAsia" w:hAnsiTheme="majorEastAsia"/>
          <w:sz w:val="36"/>
          <w:szCs w:val="36"/>
          <w:lang w:eastAsia="ko-KR"/>
        </w:rPr>
        <w:t>8</w:t>
      </w:r>
    </w:p>
    <w:p w14:paraId="4A3C6F4D" w14:textId="75F1F3AE" w:rsidR="00CE305F" w:rsidRPr="0055178C" w:rsidRDefault="00063BCF" w:rsidP="007A6DC0">
      <w:pPr>
        <w:pStyle w:val="2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3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-1. </w:t>
      </w:r>
      <w:r w:rsidR="00C63B33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사이트의 컨셉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973640">
        <w:rPr>
          <w:rFonts w:asciiTheme="majorEastAsia" w:eastAsiaTheme="majorEastAsia" w:hAnsiTheme="majorEastAsia"/>
          <w:sz w:val="36"/>
          <w:szCs w:val="36"/>
          <w:lang w:eastAsia="ko-KR"/>
        </w:rPr>
        <w:t>8</w:t>
      </w:r>
    </w:p>
    <w:p w14:paraId="4FD92E63" w14:textId="70AB578B" w:rsidR="001D61FD" w:rsidRDefault="00063BCF" w:rsidP="001D61FD">
      <w:pPr>
        <w:pStyle w:val="2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3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-2. </w:t>
      </w:r>
      <w:r w:rsidR="00537EB1">
        <w:rPr>
          <w:rFonts w:asciiTheme="majorEastAsia" w:eastAsiaTheme="majorEastAsia" w:hAnsiTheme="majorEastAsia" w:hint="eastAsia"/>
          <w:sz w:val="36"/>
          <w:szCs w:val="36"/>
          <w:lang w:eastAsia="ko-KR"/>
        </w:rPr>
        <w:t>페이지 구성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7D58F6">
        <w:rPr>
          <w:rFonts w:asciiTheme="majorEastAsia" w:eastAsiaTheme="majorEastAsia" w:hAnsiTheme="majorEastAsia"/>
          <w:sz w:val="36"/>
          <w:szCs w:val="36"/>
          <w:lang w:eastAsia="ko-KR"/>
        </w:rPr>
        <w:t>9</w:t>
      </w:r>
    </w:p>
    <w:p w14:paraId="510EA59F" w14:textId="3F15650F" w:rsidR="00BD3AAA" w:rsidRPr="00BD3AAA" w:rsidRDefault="00BD3AAA" w:rsidP="00A65294">
      <w:pPr>
        <w:pStyle w:val="21"/>
        <w:jc w:val="center"/>
        <w:rPr>
          <w:rFonts w:asciiTheme="majorEastAsia" w:eastAsiaTheme="majorEastAsia" w:hAnsiTheme="majorEastAsia"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sz w:val="36"/>
          <w:szCs w:val="36"/>
          <w:lang w:eastAsia="ko-KR"/>
        </w:rPr>
        <w:t>3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>-</w:t>
      </w:r>
      <w:r w:rsidR="00A65294">
        <w:rPr>
          <w:rFonts w:asciiTheme="majorEastAsia" w:eastAsiaTheme="majorEastAsia" w:hAnsiTheme="majorEastAsia"/>
          <w:sz w:val="36"/>
          <w:szCs w:val="36"/>
          <w:lang w:eastAsia="ko-KR"/>
        </w:rPr>
        <w:t>3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. </w:t>
      </w:r>
      <w:r w:rsidR="00D340C6">
        <w:rPr>
          <w:rFonts w:asciiTheme="majorEastAsia" w:eastAsiaTheme="majorEastAsia" w:hAnsiTheme="majorEastAsia" w:hint="eastAsia"/>
          <w:sz w:val="36"/>
          <w:szCs w:val="36"/>
          <w:lang w:eastAsia="ko-KR"/>
        </w:rPr>
        <w:t>데이터베이스</w:t>
      </w:r>
      <w:r w:rsidR="008D3F16"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 </w:t>
      </w:r>
      <w:r w:rsidR="008D3F16">
        <w:rPr>
          <w:rFonts w:asciiTheme="majorEastAsia" w:eastAsiaTheme="majorEastAsia" w:hAnsiTheme="majorEastAsia" w:hint="eastAsia"/>
          <w:sz w:val="36"/>
          <w:szCs w:val="36"/>
          <w:lang w:eastAsia="ko-KR"/>
        </w:rPr>
        <w:t>설정</w:t>
      </w:r>
      <w:r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6814DB">
        <w:rPr>
          <w:rFonts w:asciiTheme="majorEastAsia" w:eastAsiaTheme="majorEastAsia" w:hAnsiTheme="majorEastAsia"/>
          <w:sz w:val="36"/>
          <w:szCs w:val="36"/>
          <w:lang w:eastAsia="ko-KR"/>
        </w:rPr>
        <w:t>10</w:t>
      </w:r>
    </w:p>
    <w:p w14:paraId="5E52D06B" w14:textId="5FBF2EE4" w:rsidR="00CE305F" w:rsidRPr="006A6C60" w:rsidRDefault="00063BCF" w:rsidP="006A6C60">
      <w:pPr>
        <w:pStyle w:val="21"/>
        <w:jc w:val="center"/>
        <w:rPr>
          <w:rFonts w:asciiTheme="majorEastAsia" w:eastAsiaTheme="majorEastAsia" w:hAnsiTheme="majorEastAsia" w:hint="eastAsia"/>
          <w:sz w:val="36"/>
          <w:szCs w:val="36"/>
          <w:lang w:eastAsia="ko-KR"/>
        </w:rPr>
        <w:sectPr w:rsidR="00CE305F" w:rsidRPr="006A6C60" w:rsidSect="00B850C6">
          <w:headerReference w:type="default" r:id="rId11"/>
          <w:footerReference w:type="default" r:id="rId12"/>
          <w:footerReference w:type="first" r:id="rId13"/>
          <w:pgSz w:w="12240" w:h="15840" w:code="1"/>
          <w:pgMar w:top="1440" w:right="1080" w:bottom="1440" w:left="1080" w:header="1440" w:footer="1440" w:gutter="0"/>
          <w:pgNumType w:fmt="lowerRoman" w:start="1"/>
          <w:cols w:space="360"/>
          <w:titlePg/>
        </w:sectPr>
      </w:pPr>
      <w:r>
        <w:rPr>
          <w:rFonts w:asciiTheme="majorEastAsia" w:eastAsiaTheme="majorEastAsia" w:hAnsiTheme="majorEastAsia"/>
          <w:sz w:val="36"/>
          <w:szCs w:val="36"/>
          <w:lang w:eastAsia="ko-KR"/>
        </w:rPr>
        <w:t>3-</w:t>
      </w:r>
      <w:r w:rsidR="00A65294">
        <w:rPr>
          <w:rFonts w:asciiTheme="majorEastAsia" w:eastAsiaTheme="majorEastAsia" w:hAnsiTheme="majorEastAsia"/>
          <w:sz w:val="36"/>
          <w:szCs w:val="36"/>
          <w:lang w:eastAsia="ko-KR"/>
        </w:rPr>
        <w:t>4</w:t>
      </w:r>
      <w:r>
        <w:rPr>
          <w:rFonts w:asciiTheme="majorEastAsia" w:eastAsiaTheme="majorEastAsia" w:hAnsiTheme="majorEastAsia"/>
          <w:sz w:val="36"/>
          <w:szCs w:val="36"/>
          <w:lang w:eastAsia="ko-KR"/>
        </w:rPr>
        <w:t xml:space="preserve">. </w:t>
      </w:r>
      <w:r w:rsidR="00F717E8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 xml:space="preserve">1차 </w:t>
      </w:r>
      <w:r w:rsidR="00B061BE">
        <w:rPr>
          <w:rFonts w:asciiTheme="majorEastAsia" w:eastAsiaTheme="majorEastAsia" w:hAnsiTheme="majorEastAsia" w:hint="eastAsia"/>
          <w:sz w:val="36"/>
          <w:szCs w:val="36"/>
          <w:lang w:eastAsia="ko-KR"/>
        </w:rPr>
        <w:t>이미지</w:t>
      </w:r>
      <w:r w:rsidR="00445D96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 xml:space="preserve"> </w:t>
      </w:r>
      <w:r w:rsidR="00F717E8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>기획 자료</w:t>
      </w:r>
      <w:r w:rsidR="00C271D5" w:rsidRPr="0055178C">
        <w:rPr>
          <w:rFonts w:asciiTheme="majorEastAsia" w:eastAsiaTheme="majorEastAsia" w:hAnsiTheme="majorEastAsia" w:hint="eastAsia"/>
          <w:sz w:val="36"/>
          <w:szCs w:val="36"/>
          <w:lang w:eastAsia="ko-KR"/>
        </w:rPr>
        <w:t xml:space="preserve"> 첨부</w:t>
      </w:r>
      <w:r w:rsidR="00CE305F" w:rsidRPr="0055178C">
        <w:rPr>
          <w:rFonts w:asciiTheme="majorEastAsia" w:eastAsiaTheme="majorEastAsia" w:hAnsiTheme="majorEastAsia"/>
          <w:sz w:val="36"/>
          <w:szCs w:val="36"/>
          <w:lang w:eastAsia="ko-KR"/>
        </w:rPr>
        <w:tab/>
      </w:r>
      <w:r w:rsidR="006A6C60">
        <w:rPr>
          <w:rFonts w:asciiTheme="majorEastAsia" w:eastAsiaTheme="majorEastAsia" w:hAnsiTheme="majorEastAsia"/>
          <w:sz w:val="36"/>
          <w:szCs w:val="36"/>
          <w:lang w:eastAsia="ko-KR"/>
        </w:rPr>
        <w:t>14</w:t>
      </w:r>
    </w:p>
    <w:p w14:paraId="4ABD9A8D" w14:textId="705CE073" w:rsidR="00C1540B" w:rsidRPr="0055178C" w:rsidRDefault="00C1540B" w:rsidP="00BC20EE">
      <w:pPr>
        <w:tabs>
          <w:tab w:val="clear" w:pos="8640"/>
        </w:tabs>
        <w:jc w:val="center"/>
        <w:rPr>
          <w:rFonts w:asciiTheme="majorEastAsia" w:eastAsiaTheme="majorEastAsia" w:hAnsiTheme="majorEastAsia"/>
          <w:sz w:val="72"/>
          <w:szCs w:val="72"/>
          <w:lang w:eastAsia="ko-KR"/>
        </w:rPr>
      </w:pPr>
      <w:r w:rsidRPr="0055178C">
        <w:rPr>
          <w:rFonts w:asciiTheme="majorEastAsia" w:eastAsiaTheme="majorEastAsia" w:hAnsiTheme="majorEastAsia" w:hint="eastAsia"/>
          <w:sz w:val="72"/>
          <w:szCs w:val="72"/>
          <w:lang w:eastAsia="ko-KR"/>
        </w:rPr>
        <w:lastRenderedPageBreak/>
        <w:t>I장: 개요</w:t>
      </w:r>
    </w:p>
    <w:p w14:paraId="02DB0AF3" w14:textId="77777777" w:rsidR="006B55B8" w:rsidRPr="0055178C" w:rsidRDefault="006B55B8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6FC66FBE" w14:textId="41A1A465" w:rsidR="00C1540B" w:rsidRPr="0055178C" w:rsidRDefault="00C1540B" w:rsidP="00BA39CA">
      <w:pPr>
        <w:pStyle w:val="aff2"/>
        <w:numPr>
          <w:ilvl w:val="1"/>
          <w:numId w:val="42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사이트 목표</w:t>
      </w:r>
    </w:p>
    <w:p w14:paraId="346EC636" w14:textId="77777777" w:rsidR="004F46BF" w:rsidRPr="00B055D9" w:rsidRDefault="004F46BF" w:rsidP="00F72A9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사이트 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>WatchRabbi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t은 당근마켓이라는 중고거래 플랫폼을 크롤링하여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모여진 데이터를 지역,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날짜,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물품별로 정리하여 서버에 데이터를 누적시킵니다.</w:t>
      </w:r>
    </w:p>
    <w:p w14:paraId="18B6D651" w14:textId="77777777" w:rsidR="004F46BF" w:rsidRPr="00B055D9" w:rsidRDefault="004F46BF" w:rsidP="00F72A9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이렇게 누적된 데이터를 가치있게 쓰기 위해서 사이트에 방문한 사용자들이 사이트에서 요청하면 서버에 있는 데이터를 사용자 요청에 맞게 정리하여 보여줍니다.</w:t>
      </w:r>
    </w:p>
    <w:p w14:paraId="3948ACF4" w14:textId="77777777" w:rsidR="004F46BF" w:rsidRPr="00B055D9" w:rsidRDefault="004F46BF" w:rsidP="00A1578F">
      <w:pPr>
        <w:pStyle w:val="aff2"/>
        <w:tabs>
          <w:tab w:val="clear" w:pos="8640"/>
        </w:tabs>
        <w:ind w:leftChars="0" w:left="435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341FEA14" w14:textId="77777777" w:rsidR="004F46BF" w:rsidRPr="00B055D9" w:rsidRDefault="004F46BF" w:rsidP="00F72A9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데이터에 있는 정보를 보여줌으로써 사용자들은 중고물품의 지역별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시세와 최저가격,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평균가격,</w:t>
      </w:r>
      <w:r w:rsidRPr="00B055D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최대가격을 파악함으로써 중고물품의 종류에 따른 적정한 가격을 추론하는데 도움이 됩니다.</w:t>
      </w:r>
    </w:p>
    <w:p w14:paraId="4763C826" w14:textId="77777777" w:rsidR="004F46BF" w:rsidRPr="00B055D9" w:rsidRDefault="004F46BF" w:rsidP="00F72A9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중고물품을 구매하려는 사람은 상대적으로 저렴한 가격이나 본인이 희망하는 가격에 물품을 취득할 수 있도록 가격을 파악할 수 있습니다.</w:t>
      </w:r>
    </w:p>
    <w:p w14:paraId="5A022D33" w14:textId="77777777" w:rsidR="004F46BF" w:rsidRPr="00B055D9" w:rsidRDefault="004F46BF" w:rsidP="00F72A9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B055D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중고물품을 판매하려는 사람은 중고물품을 판매할 때 어떠한 가격에 가격대가 형성되어 있는지 파악하고 물품을 파는데 기준을 알게되고 해당 기준에서 원하는 가격을 선택하는데 도움을 받을 수 있습니다.</w:t>
      </w:r>
    </w:p>
    <w:p w14:paraId="069A4526" w14:textId="77777777" w:rsidR="00C1540B" w:rsidRPr="0055178C" w:rsidRDefault="00C1540B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33AF7EFE" w14:textId="6686C428" w:rsidR="0090637E" w:rsidRPr="0055178C" w:rsidRDefault="001943DB" w:rsidP="001943DB">
      <w:pPr>
        <w:pStyle w:val="aff2"/>
        <w:numPr>
          <w:ilvl w:val="1"/>
          <w:numId w:val="42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목표 사용자 분석</w:t>
      </w:r>
    </w:p>
    <w:p w14:paraId="516353A4" w14:textId="203B4204" w:rsidR="00B5619C" w:rsidRPr="00824A9A" w:rsidRDefault="00440A6F" w:rsidP="00B5619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>W</w:t>
      </w:r>
      <w:r w:rsidRPr="00824A9A">
        <w:rPr>
          <w:rFonts w:asciiTheme="majorEastAsia" w:eastAsiaTheme="majorEastAsia" w:hAnsiTheme="majorEastAsia"/>
          <w:sz w:val="22"/>
          <w:szCs w:val="22"/>
          <w:lang w:eastAsia="ko-KR"/>
        </w:rPr>
        <w:t>atchRabbit</w:t>
      </w:r>
      <w:r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의 사용자들은 당근마켓을 사용하는 고객 중 </w:t>
      </w:r>
      <w:r w:rsidR="00740DBF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>중고물품을 구매</w:t>
      </w:r>
      <w:r w:rsidR="00740DBF" w:rsidRPr="00824A9A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740DBF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혹은 판매를 하고 싶으나 </w:t>
      </w:r>
      <w:r w:rsidR="00952291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적정한 가격을 </w:t>
      </w:r>
      <w:r w:rsidR="006A016C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정하지 못하고 </w:t>
      </w:r>
      <w:r w:rsidR="008E40C3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합리적인 가격에 판매하고 싶은데 정보가 부족한 </w:t>
      </w:r>
      <w:r w:rsidR="0074360A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>사용자들을 대상으로 서비스를 합니다.</w:t>
      </w:r>
    </w:p>
    <w:p w14:paraId="1C60608F" w14:textId="478B4237" w:rsidR="005A4AE6" w:rsidRPr="00824A9A" w:rsidRDefault="007502C1" w:rsidP="00B5619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중고물품을 합리적인 가격으로 구매하고 싶은 고객은 </w:t>
      </w:r>
      <w:r w:rsidR="004E14F2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과거 정보를 열람하여 </w:t>
      </w:r>
      <w:r w:rsidR="00DB3ED2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향후 낮아진 가격에 대해서 추측하거나 </w:t>
      </w:r>
      <w:r w:rsidR="00C811AB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제일 값싼 물건을 고를 수 있으며 </w:t>
      </w:r>
      <w:r w:rsidR="00482627"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>원한다면 다른 지역의 최저가도 찾아갈 수 있습니다.</w:t>
      </w:r>
    </w:p>
    <w:p w14:paraId="4478260D" w14:textId="03C3DA33" w:rsidR="00482627" w:rsidRDefault="00B97767" w:rsidP="00B5619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824A9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중고물품을 </w:t>
      </w:r>
      <w:r w:rsidR="000C4B5B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충분히 비싸게 팔고 싶다면 </w:t>
      </w:r>
      <w:r w:rsidR="00B625E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최고가 및 평균가와 비교할 수 있습니다.</w:t>
      </w:r>
    </w:p>
    <w:p w14:paraId="0B969253" w14:textId="71B4E6D3" w:rsidR="00273B77" w:rsidRDefault="00273B77" w:rsidP="00B5619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혹은 빠르게 물건을 매각하고 싶다면 </w:t>
      </w:r>
      <w:r w:rsidR="00961ADB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최저가와 평균가의 가격에서 비교할 수 도 있고 중고물품 특성상 제안되어지는 합리적인 가격 제안에 대해서 </w:t>
      </w:r>
      <w:r w:rsidR="00C823C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납득할 수준인지 아닌지 빠르게 계산을 할 수 있습니다.</w:t>
      </w:r>
    </w:p>
    <w:p w14:paraId="44081BC5" w14:textId="29038F01" w:rsidR="00C823C9" w:rsidRPr="00824A9A" w:rsidRDefault="00A909F0" w:rsidP="00B5619C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이렇듯 중고거래의 판매희망자,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구매희망자 모두에게 판단을 보조할 정보를 제공합니다.</w:t>
      </w:r>
    </w:p>
    <w:p w14:paraId="626A9625" w14:textId="41969AC6" w:rsidR="00B5619C" w:rsidRPr="0055178C" w:rsidRDefault="00B5619C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/>
          <w:lang w:eastAsia="ko-KR"/>
        </w:rPr>
        <w:br w:type="page"/>
      </w:r>
    </w:p>
    <w:p w14:paraId="3049E7CE" w14:textId="57FF5F6B" w:rsidR="00666C61" w:rsidRPr="0055178C" w:rsidRDefault="00666C61" w:rsidP="00AA3C15">
      <w:pPr>
        <w:tabs>
          <w:tab w:val="clear" w:pos="8640"/>
        </w:tabs>
        <w:jc w:val="center"/>
        <w:rPr>
          <w:rFonts w:asciiTheme="majorEastAsia" w:eastAsiaTheme="majorEastAsia" w:hAnsiTheme="majorEastAsia"/>
          <w:sz w:val="72"/>
          <w:szCs w:val="72"/>
          <w:lang w:eastAsia="ko-KR"/>
        </w:rPr>
      </w:pPr>
      <w:r w:rsidRPr="0055178C">
        <w:rPr>
          <w:rFonts w:asciiTheme="majorEastAsia" w:eastAsiaTheme="majorEastAsia" w:hAnsiTheme="majorEastAsia"/>
          <w:sz w:val="72"/>
          <w:szCs w:val="72"/>
          <w:lang w:eastAsia="ko-KR"/>
        </w:rPr>
        <w:lastRenderedPageBreak/>
        <w:t>II</w:t>
      </w:r>
      <w:r w:rsidRPr="0055178C">
        <w:rPr>
          <w:rFonts w:asciiTheme="majorEastAsia" w:eastAsiaTheme="majorEastAsia" w:hAnsiTheme="majorEastAsia" w:hint="eastAsia"/>
          <w:sz w:val="72"/>
          <w:szCs w:val="72"/>
          <w:lang w:eastAsia="ko-KR"/>
        </w:rPr>
        <w:t>장</w:t>
      </w:r>
      <w:r w:rsidRPr="0055178C">
        <w:rPr>
          <w:rFonts w:asciiTheme="majorEastAsia" w:eastAsiaTheme="majorEastAsia" w:hAnsiTheme="majorEastAsia" w:cs="Garamond"/>
          <w:sz w:val="72"/>
          <w:szCs w:val="72"/>
          <w:lang w:eastAsia="ko-KR"/>
        </w:rPr>
        <w:t xml:space="preserve">: </w:t>
      </w:r>
      <w:r w:rsidR="0088565F" w:rsidRPr="0055178C">
        <w:rPr>
          <w:rFonts w:asciiTheme="majorEastAsia" w:eastAsiaTheme="majorEastAsia" w:hAnsiTheme="majorEastAsia" w:cs="Garamond" w:hint="eastAsia"/>
          <w:sz w:val="72"/>
          <w:szCs w:val="72"/>
          <w:lang w:eastAsia="ko-KR"/>
        </w:rPr>
        <w:t>H</w:t>
      </w:r>
      <w:r w:rsidR="0088565F" w:rsidRPr="0055178C">
        <w:rPr>
          <w:rFonts w:asciiTheme="majorEastAsia" w:eastAsiaTheme="majorEastAsia" w:hAnsiTheme="majorEastAsia" w:cs="Garamond"/>
          <w:sz w:val="72"/>
          <w:szCs w:val="72"/>
          <w:lang w:eastAsia="ko-KR"/>
        </w:rPr>
        <w:t>R</w:t>
      </w:r>
      <w:r w:rsidR="0088565F" w:rsidRPr="0055178C">
        <w:rPr>
          <w:rFonts w:asciiTheme="majorEastAsia" w:eastAsiaTheme="majorEastAsia" w:hAnsiTheme="majorEastAsia" w:cs="Garamond" w:hint="eastAsia"/>
          <w:sz w:val="72"/>
          <w:szCs w:val="72"/>
          <w:lang w:eastAsia="ko-KR"/>
        </w:rPr>
        <w:t>과 환경구성</w:t>
      </w:r>
    </w:p>
    <w:p w14:paraId="572D33B9" w14:textId="7C262F9F" w:rsidR="0066772D" w:rsidRPr="0055178C" w:rsidRDefault="0066772D" w:rsidP="00BC20EE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lang w:eastAsia="ko-KR"/>
        </w:rPr>
      </w:pPr>
    </w:p>
    <w:p w14:paraId="5FFDEAC9" w14:textId="45F3AC56" w:rsidR="0066772D" w:rsidRPr="0055178C" w:rsidRDefault="0066772D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2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-1. </w:t>
      </w: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역할</w:t>
      </w:r>
      <w:r w:rsidR="00E04966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 xml:space="preserve"> 조직</w:t>
      </w:r>
    </w:p>
    <w:p w14:paraId="5E2005F5" w14:textId="02BEEA0F" w:rsidR="0066772D" w:rsidRPr="0055178C" w:rsidRDefault="004B2E90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/>
          <w:lang w:eastAsia="ko-KR"/>
        </w:rPr>
        <w:t>Kosta 242</w:t>
      </w:r>
      <w:r w:rsidRPr="0055178C">
        <w:rPr>
          <w:rFonts w:asciiTheme="majorEastAsia" w:eastAsiaTheme="majorEastAsia" w:hAnsiTheme="majorEastAsia" w:hint="eastAsia"/>
          <w:lang w:eastAsia="ko-KR"/>
        </w:rPr>
        <w:t xml:space="preserve">기 </w:t>
      </w:r>
      <w:r w:rsidRPr="0055178C">
        <w:rPr>
          <w:rFonts w:asciiTheme="majorEastAsia" w:eastAsiaTheme="majorEastAsia" w:hAnsiTheme="majorEastAsia"/>
          <w:lang w:eastAsia="ko-KR"/>
        </w:rPr>
        <w:t xml:space="preserve">Node.js </w:t>
      </w:r>
      <w:r w:rsidR="00CC7126" w:rsidRPr="0055178C">
        <w:rPr>
          <w:rFonts w:asciiTheme="majorEastAsia" w:eastAsiaTheme="majorEastAsia" w:hAnsiTheme="majorEastAsia" w:hint="eastAsia"/>
          <w:lang w:eastAsia="ko-KR"/>
        </w:rPr>
        <w:t xml:space="preserve">과정의 팀5는 </w:t>
      </w:r>
      <w:r w:rsidR="000A12A9" w:rsidRPr="0055178C">
        <w:rPr>
          <w:rFonts w:asciiTheme="majorEastAsia" w:eastAsiaTheme="majorEastAsia" w:hAnsiTheme="majorEastAsia" w:hint="eastAsia"/>
          <w:lang w:eastAsia="ko-KR"/>
        </w:rPr>
        <w:t xml:space="preserve">조직 구성을 </w:t>
      </w:r>
      <w:r w:rsidR="000A12A9" w:rsidRPr="0055178C">
        <w:rPr>
          <w:rFonts w:asciiTheme="majorEastAsia" w:eastAsiaTheme="majorEastAsia" w:hAnsiTheme="majorEastAsia"/>
          <w:lang w:eastAsia="ko-KR"/>
        </w:rPr>
        <w:t>Team5. Agent Rabbit</w:t>
      </w:r>
      <w:r w:rsidR="000A12A9" w:rsidRPr="0055178C">
        <w:rPr>
          <w:rFonts w:asciiTheme="majorEastAsia" w:eastAsiaTheme="majorEastAsia" w:hAnsiTheme="majorEastAsia" w:hint="eastAsia"/>
          <w:lang w:eastAsia="ko-KR"/>
        </w:rPr>
        <w:t>으로 명명하고 3명의 인원으로 구성된 팀을 형성하였습니다.</w:t>
      </w:r>
    </w:p>
    <w:p w14:paraId="7125FEAA" w14:textId="3CDDF29C" w:rsidR="000A12A9" w:rsidRPr="0055178C" w:rsidRDefault="000A12A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각 인원에 대한 역할 분담은 아래와 </w:t>
      </w:r>
      <w:r w:rsidR="003D7C6F" w:rsidRPr="0055178C">
        <w:rPr>
          <w:rFonts w:asciiTheme="majorEastAsia" w:eastAsiaTheme="majorEastAsia" w:hAnsiTheme="majorEastAsia"/>
          <w:lang w:eastAsia="ko-KR"/>
        </w:rPr>
        <w:t>3</w:t>
      </w:r>
      <w:r w:rsidR="003D7C6F" w:rsidRPr="0055178C">
        <w:rPr>
          <w:rFonts w:asciiTheme="majorEastAsia" w:eastAsiaTheme="majorEastAsia" w:hAnsiTheme="majorEastAsia" w:hint="eastAsia"/>
          <w:lang w:eastAsia="ko-KR"/>
        </w:rPr>
        <w:t xml:space="preserve">인과 </w:t>
      </w:r>
      <w:r w:rsidRPr="0055178C">
        <w:rPr>
          <w:rFonts w:asciiTheme="majorEastAsia" w:eastAsiaTheme="majorEastAsia" w:hAnsiTheme="majorEastAsia" w:hint="eastAsia"/>
          <w:lang w:eastAsia="ko-KR"/>
        </w:rPr>
        <w:t>같습니다.</w:t>
      </w:r>
    </w:p>
    <w:p w14:paraId="37558CF4" w14:textId="680D39AA" w:rsidR="000A12A9" w:rsidRPr="0055178C" w:rsidRDefault="000A12A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5E6A2478" w14:textId="094FE397" w:rsidR="000A12A9" w:rsidRPr="0055178C" w:rsidRDefault="007425AC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프로젝트 매니저 </w:t>
      </w:r>
      <w:r w:rsidR="00D56B4C" w:rsidRPr="0055178C">
        <w:rPr>
          <w:rFonts w:asciiTheme="majorEastAsia" w:eastAsiaTheme="majorEastAsia" w:hAnsiTheme="majorEastAsia" w:hint="eastAsia"/>
          <w:lang w:eastAsia="ko-KR"/>
        </w:rPr>
        <w:t>및 기획 및 보고 담당자</w:t>
      </w:r>
      <w:r w:rsidR="008D3683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Pr="0055178C">
        <w:rPr>
          <w:rFonts w:asciiTheme="majorEastAsia" w:eastAsiaTheme="majorEastAsia" w:hAnsiTheme="majorEastAsia" w:hint="eastAsia"/>
          <w:lang w:eastAsia="ko-KR"/>
        </w:rPr>
        <w:t>홍승진</w:t>
      </w:r>
    </w:p>
    <w:p w14:paraId="0BB26066" w14:textId="5F0C5607" w:rsidR="00800496" w:rsidRPr="0055178C" w:rsidRDefault="00496C66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홈페이지 </w:t>
      </w:r>
      <w:r w:rsidR="00835859" w:rsidRPr="0055178C">
        <w:rPr>
          <w:rFonts w:asciiTheme="majorEastAsia" w:eastAsiaTheme="majorEastAsia" w:hAnsiTheme="majorEastAsia" w:hint="eastAsia"/>
          <w:lang w:eastAsia="ko-KR"/>
        </w:rPr>
        <w:t xml:space="preserve">백엔드 및 서버담당자 </w:t>
      </w:r>
      <w:r w:rsidR="00C050F8" w:rsidRPr="0055178C">
        <w:rPr>
          <w:rFonts w:asciiTheme="majorEastAsia" w:eastAsiaTheme="majorEastAsia" w:hAnsiTheme="majorEastAsia" w:hint="eastAsia"/>
          <w:lang w:eastAsia="ko-KR"/>
        </w:rPr>
        <w:t>백종민</w:t>
      </w:r>
    </w:p>
    <w:p w14:paraId="774D2AD3" w14:textId="291DACFB" w:rsidR="00C050F8" w:rsidRPr="0055178C" w:rsidRDefault="00C050F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홈페이지의 프론트엔드 및 디자인 담당자 </w:t>
      </w:r>
      <w:r w:rsidR="00A864FE" w:rsidRPr="0055178C">
        <w:rPr>
          <w:rFonts w:asciiTheme="majorEastAsia" w:eastAsiaTheme="majorEastAsia" w:hAnsiTheme="majorEastAsia" w:hint="eastAsia"/>
          <w:lang w:eastAsia="ko-KR"/>
        </w:rPr>
        <w:t>박경준</w:t>
      </w:r>
    </w:p>
    <w:p w14:paraId="0757127C" w14:textId="14C3D0C4" w:rsidR="00A253DA" w:rsidRPr="0055178C" w:rsidRDefault="00A253DA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0F143AF8" w14:textId="13C61440" w:rsidR="00F76CA5" w:rsidRPr="0055178C" w:rsidRDefault="00B3616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프로젝트 매니저의 역할을 수행하고 있는 홍승진은</w:t>
      </w:r>
      <w:r w:rsidR="00BB3717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C31634" w:rsidRPr="0055178C">
        <w:rPr>
          <w:rFonts w:asciiTheme="majorEastAsia" w:eastAsiaTheme="majorEastAsia" w:hAnsiTheme="majorEastAsia" w:hint="eastAsia"/>
          <w:lang w:eastAsia="ko-KR"/>
        </w:rPr>
        <w:t xml:space="preserve">홈페이지 제작 측면에서는 </w:t>
      </w:r>
      <w:r w:rsidR="00895506" w:rsidRPr="0055178C">
        <w:rPr>
          <w:rFonts w:asciiTheme="majorEastAsia" w:eastAsiaTheme="majorEastAsia" w:hAnsiTheme="majorEastAsia" w:hint="eastAsia"/>
          <w:lang w:eastAsia="ko-KR"/>
        </w:rPr>
        <w:t>업무 프로세스 및 업무분담 결정,</w:t>
      </w:r>
      <w:r w:rsidR="00061064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534930" w:rsidRPr="0055178C">
        <w:rPr>
          <w:rFonts w:asciiTheme="majorEastAsia" w:eastAsiaTheme="majorEastAsia" w:hAnsiTheme="majorEastAsia" w:hint="eastAsia"/>
          <w:lang w:eastAsia="ko-KR"/>
        </w:rPr>
        <w:t>홈페이지의 핵심기획,</w:t>
      </w:r>
      <w:r w:rsidR="00534930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58046F" w:rsidRPr="0055178C">
        <w:rPr>
          <w:rFonts w:asciiTheme="majorEastAsia" w:eastAsiaTheme="majorEastAsia" w:hAnsiTheme="majorEastAsia" w:hint="eastAsia"/>
          <w:lang w:eastAsia="ko-KR"/>
        </w:rPr>
        <w:t>타당성 검토,</w:t>
      </w:r>
      <w:r w:rsidR="0058046F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58046F" w:rsidRPr="0055178C">
        <w:rPr>
          <w:rFonts w:asciiTheme="majorEastAsia" w:eastAsiaTheme="majorEastAsia" w:hAnsiTheme="majorEastAsia" w:hint="eastAsia"/>
          <w:lang w:eastAsia="ko-KR"/>
        </w:rPr>
        <w:t>버전관리를 수행합니다.</w:t>
      </w:r>
    </w:p>
    <w:p w14:paraId="30FE0BD6" w14:textId="78CEB969" w:rsidR="0090055A" w:rsidRPr="0055178C" w:rsidRDefault="00FD240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그 외에 보조적인 기능으로 보고서 및 기획서 작성,</w:t>
      </w:r>
      <w:r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726BC0" w:rsidRPr="0055178C">
        <w:rPr>
          <w:rFonts w:asciiTheme="majorEastAsia" w:eastAsiaTheme="majorEastAsia" w:hAnsiTheme="majorEastAsia" w:hint="eastAsia"/>
          <w:lang w:eastAsia="ko-KR"/>
        </w:rPr>
        <w:t xml:space="preserve">홈페이지 제작에 필요한 </w:t>
      </w:r>
      <w:r w:rsidR="00DA37DF" w:rsidRPr="0055178C">
        <w:rPr>
          <w:rFonts w:asciiTheme="majorEastAsia" w:eastAsiaTheme="majorEastAsia" w:hAnsiTheme="majorEastAsia" w:hint="eastAsia"/>
          <w:lang w:eastAsia="ko-KR"/>
        </w:rPr>
        <w:t>업무도구의 관리</w:t>
      </w:r>
      <w:r w:rsidR="00DA37DF" w:rsidRPr="0055178C">
        <w:rPr>
          <w:rFonts w:asciiTheme="majorEastAsia" w:eastAsiaTheme="majorEastAsia" w:hAnsiTheme="majorEastAsia"/>
          <w:lang w:eastAsia="ko-KR"/>
        </w:rPr>
        <w:t xml:space="preserve">, </w:t>
      </w:r>
      <w:r w:rsidR="00CB63BB" w:rsidRPr="0055178C">
        <w:rPr>
          <w:rFonts w:asciiTheme="majorEastAsia" w:eastAsiaTheme="majorEastAsia" w:hAnsiTheme="majorEastAsia" w:hint="eastAsia"/>
          <w:lang w:eastAsia="ko-KR"/>
        </w:rPr>
        <w:t>물리적인 서버 및 도메인 관리의 업무</w:t>
      </w:r>
      <w:r w:rsidR="004C022A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CB63BB" w:rsidRPr="0055178C">
        <w:rPr>
          <w:rFonts w:asciiTheme="majorEastAsia" w:eastAsiaTheme="majorEastAsia" w:hAnsiTheme="majorEastAsia" w:hint="eastAsia"/>
          <w:lang w:eastAsia="ko-KR"/>
        </w:rPr>
        <w:t>또한 수행합니다</w:t>
      </w:r>
      <w:r w:rsidR="00CB63BB" w:rsidRPr="0055178C">
        <w:rPr>
          <w:rFonts w:asciiTheme="majorEastAsia" w:eastAsiaTheme="majorEastAsia" w:hAnsiTheme="majorEastAsia"/>
          <w:lang w:eastAsia="ko-KR"/>
        </w:rPr>
        <w:t>.</w:t>
      </w:r>
    </w:p>
    <w:p w14:paraId="2DABF8B1" w14:textId="1A16EDED" w:rsidR="00B430A9" w:rsidRPr="0055178C" w:rsidRDefault="00B430A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기존의 업무가 다 된다면 프론트엔드와 백엔드에 모두 합류하여 작업을 보조합니다.</w:t>
      </w:r>
    </w:p>
    <w:p w14:paraId="0B964625" w14:textId="00C9A92E" w:rsidR="009D385F" w:rsidRPr="0055178C" w:rsidRDefault="009D385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536BEC2D" w14:textId="13C984CB" w:rsidR="009843F0" w:rsidRPr="0055178C" w:rsidRDefault="009843F0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홈페이지의 백엔드 담당자 백종민</w:t>
      </w:r>
      <w:r w:rsidR="00132C51" w:rsidRPr="0055178C">
        <w:rPr>
          <w:rFonts w:asciiTheme="majorEastAsia" w:eastAsiaTheme="majorEastAsia" w:hAnsiTheme="majorEastAsia" w:hint="eastAsia"/>
          <w:lang w:eastAsia="ko-KR"/>
        </w:rPr>
        <w:t xml:space="preserve">은 </w:t>
      </w:r>
      <w:r w:rsidR="00CB2365" w:rsidRPr="0055178C">
        <w:rPr>
          <w:rFonts w:asciiTheme="majorEastAsia" w:eastAsiaTheme="majorEastAsia" w:hAnsiTheme="majorEastAsia" w:hint="eastAsia"/>
          <w:lang w:eastAsia="ko-KR"/>
        </w:rPr>
        <w:t xml:space="preserve">백엔드에 구성되어지는 </w:t>
      </w:r>
      <w:r w:rsidR="001221BC" w:rsidRPr="0055178C">
        <w:rPr>
          <w:rFonts w:asciiTheme="majorEastAsia" w:eastAsiaTheme="majorEastAsia" w:hAnsiTheme="majorEastAsia" w:hint="eastAsia"/>
          <w:lang w:eastAsia="ko-KR"/>
        </w:rPr>
        <w:t>시스템적 개발,</w:t>
      </w:r>
      <w:r w:rsidR="00546E1B" w:rsidRPr="0055178C">
        <w:rPr>
          <w:rFonts w:asciiTheme="majorEastAsia" w:eastAsiaTheme="majorEastAsia" w:hAnsiTheme="majorEastAsia"/>
          <w:lang w:eastAsia="ko-KR"/>
        </w:rPr>
        <w:t xml:space="preserve"> MySQL</w:t>
      </w:r>
      <w:r w:rsidR="00546E1B" w:rsidRPr="0055178C">
        <w:rPr>
          <w:rFonts w:asciiTheme="majorEastAsia" w:eastAsiaTheme="majorEastAsia" w:hAnsiTheme="majorEastAsia" w:hint="eastAsia"/>
          <w:lang w:eastAsia="ko-KR"/>
        </w:rPr>
        <w:t>을 사용함에 있어서 데이터베이스의 형성과 데이터베이스의 관계설정,</w:t>
      </w:r>
      <w:r w:rsidR="00546E1B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546E1B" w:rsidRPr="0055178C">
        <w:rPr>
          <w:rFonts w:asciiTheme="majorEastAsia" w:eastAsiaTheme="majorEastAsia" w:hAnsiTheme="majorEastAsia" w:hint="eastAsia"/>
          <w:lang w:eastAsia="ko-KR"/>
        </w:rPr>
        <w:t xml:space="preserve">물리적인 서버에서 사용할 서버를 </w:t>
      </w:r>
      <w:r w:rsidR="00546E1B" w:rsidRPr="0055178C">
        <w:rPr>
          <w:rFonts w:asciiTheme="majorEastAsia" w:eastAsiaTheme="majorEastAsia" w:hAnsiTheme="majorEastAsia"/>
          <w:lang w:eastAsia="ko-KR"/>
        </w:rPr>
        <w:t>Node.js</w:t>
      </w:r>
      <w:r w:rsidR="00546E1B" w:rsidRPr="0055178C">
        <w:rPr>
          <w:rFonts w:asciiTheme="majorEastAsia" w:eastAsiaTheme="majorEastAsia" w:hAnsiTheme="majorEastAsia" w:hint="eastAsia"/>
          <w:lang w:eastAsia="ko-KR"/>
        </w:rPr>
        <w:t xml:space="preserve">로 </w:t>
      </w:r>
      <w:r w:rsidR="0002793E" w:rsidRPr="0055178C">
        <w:rPr>
          <w:rFonts w:asciiTheme="majorEastAsia" w:eastAsiaTheme="majorEastAsia" w:hAnsiTheme="majorEastAsia" w:hint="eastAsia"/>
          <w:lang w:eastAsia="ko-KR"/>
        </w:rPr>
        <w:t>만드는 업무를 주로 수행합니다.</w:t>
      </w:r>
    </w:p>
    <w:p w14:paraId="34F82AC0" w14:textId="2F8CDAC6" w:rsidR="00166BD8" w:rsidRPr="0055178C" w:rsidRDefault="00166BD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49B19B4C" w14:textId="4275D3E9" w:rsidR="00166BD8" w:rsidRPr="0055178C" w:rsidRDefault="00166BD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홈페이지의 프론트엔드 담당자인 박경준은 </w:t>
      </w:r>
      <w:r w:rsidR="00B1635B" w:rsidRPr="0055178C">
        <w:rPr>
          <w:rFonts w:asciiTheme="majorEastAsia" w:eastAsiaTheme="majorEastAsia" w:hAnsiTheme="majorEastAsia" w:hint="eastAsia"/>
          <w:lang w:eastAsia="ko-KR"/>
        </w:rPr>
        <w:t xml:space="preserve">홈페이지에서 보여지는 프론트엔드를 담당하여 </w:t>
      </w:r>
      <w:r w:rsidR="00B1635B" w:rsidRPr="0055178C">
        <w:rPr>
          <w:rFonts w:asciiTheme="majorEastAsia" w:eastAsiaTheme="majorEastAsia" w:hAnsiTheme="majorEastAsia"/>
          <w:lang w:eastAsia="ko-KR"/>
        </w:rPr>
        <w:t>React</w:t>
      </w:r>
      <w:r w:rsidR="00B1635B" w:rsidRPr="0055178C">
        <w:rPr>
          <w:rFonts w:asciiTheme="majorEastAsia" w:eastAsiaTheme="majorEastAsia" w:hAnsiTheme="majorEastAsia" w:hint="eastAsia"/>
          <w:lang w:eastAsia="ko-KR"/>
        </w:rPr>
        <w:t xml:space="preserve">을 </w:t>
      </w:r>
      <w:r w:rsidR="009A28A6" w:rsidRPr="0055178C">
        <w:rPr>
          <w:rFonts w:asciiTheme="majorEastAsia" w:eastAsiaTheme="majorEastAsia" w:hAnsiTheme="majorEastAsia" w:hint="eastAsia"/>
          <w:lang w:eastAsia="ko-KR"/>
        </w:rPr>
        <w:t>통해 홈페이지를 디자인합니다.</w:t>
      </w:r>
      <w:r w:rsidR="009A28A6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E10904" w:rsidRPr="0055178C">
        <w:rPr>
          <w:rFonts w:asciiTheme="majorEastAsia" w:eastAsiaTheme="majorEastAsia" w:hAnsiTheme="majorEastAsia" w:hint="eastAsia"/>
          <w:lang w:eastAsia="ko-KR"/>
        </w:rPr>
        <w:t xml:space="preserve">또한 전체적인 디자인에 대한 검수와 </w:t>
      </w:r>
      <w:r w:rsidR="009C53C8" w:rsidRPr="0055178C">
        <w:rPr>
          <w:rFonts w:asciiTheme="majorEastAsia" w:eastAsiaTheme="majorEastAsia" w:hAnsiTheme="majorEastAsia" w:hint="eastAsia"/>
          <w:lang w:eastAsia="ko-KR"/>
        </w:rPr>
        <w:t>수정을 할 권한을 가지고 있으며</w:t>
      </w:r>
      <w:r w:rsidR="009C53C8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1C7B36" w:rsidRPr="0055178C">
        <w:rPr>
          <w:rFonts w:asciiTheme="majorEastAsia" w:eastAsiaTheme="majorEastAsia" w:hAnsiTheme="majorEastAsia" w:hint="eastAsia"/>
          <w:lang w:eastAsia="ko-KR"/>
        </w:rPr>
        <w:t>서버와 백엔드가 잘 연결될 수 있게 협조합니다.</w:t>
      </w:r>
    </w:p>
    <w:p w14:paraId="1DEAEDD9" w14:textId="3DC2E259" w:rsidR="009843F0" w:rsidRPr="0055178C" w:rsidRDefault="009F107A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프론트엔드만을 전문으로 하지 않고 백엔드에도 참여할 수 있습니다.</w:t>
      </w:r>
    </w:p>
    <w:p w14:paraId="20B0871F" w14:textId="049B2D1A" w:rsidR="0066772D" w:rsidRPr="0055178C" w:rsidRDefault="0066772D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lastRenderedPageBreak/>
        <w:t>2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-2. </w:t>
      </w:r>
      <w:r w:rsidR="00461262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개발 환경 구성</w:t>
      </w:r>
    </w:p>
    <w:p w14:paraId="0EBEA5CC" w14:textId="15D2F60E" w:rsidR="0033731F" w:rsidRDefault="0033731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0DEB7C7E" w14:textId="2A1FF0CC" w:rsidR="00203A07" w:rsidRDefault="00DF1A44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개발환경 도구로는 마이크로소프트 </w:t>
      </w:r>
      <w:r w:rsidRPr="0055178C">
        <w:rPr>
          <w:rFonts w:asciiTheme="majorEastAsia" w:eastAsiaTheme="majorEastAsia" w:hAnsiTheme="majorEastAsia"/>
          <w:lang w:eastAsia="ko-KR"/>
        </w:rPr>
        <w:t>Visual code</w:t>
      </w:r>
      <w:r w:rsidRPr="0055178C">
        <w:rPr>
          <w:rFonts w:asciiTheme="majorEastAsia" w:eastAsiaTheme="majorEastAsia" w:hAnsiTheme="majorEastAsia" w:hint="eastAsia"/>
          <w:lang w:eastAsia="ko-KR"/>
        </w:rPr>
        <w:t xml:space="preserve">를 활용하여 </w:t>
      </w:r>
      <w:r w:rsidR="0096675C" w:rsidRPr="0055178C">
        <w:rPr>
          <w:rFonts w:asciiTheme="majorEastAsia" w:eastAsiaTheme="majorEastAsia" w:hAnsiTheme="majorEastAsia" w:hint="eastAsia"/>
          <w:lang w:eastAsia="ko-KR"/>
        </w:rPr>
        <w:t>코드를 작성합니다.</w:t>
      </w:r>
    </w:p>
    <w:p w14:paraId="43AA012A" w14:textId="6BFB7488" w:rsidR="00306501" w:rsidRDefault="00306501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28B2822A" w14:textId="526EC03F" w:rsidR="00306501" w:rsidRDefault="00306501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>서버를 구축하고 프론트엔드를 만들기 위하여 아래와 같이 활용합니다.</w:t>
      </w:r>
    </w:p>
    <w:p w14:paraId="01637943" w14:textId="77777777" w:rsidR="00306501" w:rsidRPr="0055178C" w:rsidRDefault="00306501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110D3572" w14:textId="4C4D3798" w:rsidR="00391B83" w:rsidRPr="0055178C" w:rsidRDefault="00BF53F3" w:rsidP="008D69F5">
      <w:pPr>
        <w:tabs>
          <w:tab w:val="clear" w:pos="8640"/>
        </w:tabs>
        <w:ind w:leftChars="97" w:left="231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작성에 사용되는 언어는 </w:t>
      </w:r>
      <w:r w:rsidRPr="0055178C">
        <w:rPr>
          <w:rFonts w:asciiTheme="majorEastAsia" w:eastAsiaTheme="majorEastAsia" w:hAnsiTheme="majorEastAsia"/>
          <w:lang w:eastAsia="ko-KR"/>
        </w:rPr>
        <w:t>HTML, CSS</w:t>
      </w:r>
      <w:r w:rsidR="00FD2A69" w:rsidRPr="0055178C">
        <w:rPr>
          <w:rFonts w:asciiTheme="majorEastAsia" w:eastAsiaTheme="majorEastAsia" w:hAnsiTheme="majorEastAsia"/>
          <w:lang w:eastAsia="ko-KR"/>
        </w:rPr>
        <w:t xml:space="preserve">, </w:t>
      </w:r>
      <w:r w:rsidR="006B4116" w:rsidRPr="0055178C">
        <w:rPr>
          <w:rFonts w:asciiTheme="majorEastAsia" w:eastAsiaTheme="majorEastAsia" w:hAnsiTheme="majorEastAsia" w:hint="eastAsia"/>
          <w:lang w:eastAsia="ko-KR"/>
        </w:rPr>
        <w:t>j</w:t>
      </w:r>
      <w:r w:rsidR="006B4116" w:rsidRPr="0055178C">
        <w:rPr>
          <w:rFonts w:asciiTheme="majorEastAsia" w:eastAsiaTheme="majorEastAsia" w:hAnsiTheme="majorEastAsia"/>
          <w:lang w:eastAsia="ko-KR"/>
        </w:rPr>
        <w:t>avascript</w:t>
      </w:r>
      <w:r w:rsidR="00BF0FE1" w:rsidRPr="0055178C">
        <w:rPr>
          <w:rFonts w:asciiTheme="majorEastAsia" w:eastAsiaTheme="majorEastAsia" w:hAnsiTheme="majorEastAsia" w:hint="eastAsia"/>
          <w:lang w:eastAsia="ko-KR"/>
        </w:rPr>
        <w:t>를 사용합니다.</w:t>
      </w:r>
    </w:p>
    <w:p w14:paraId="73BF5ACF" w14:textId="3E91B096" w:rsidR="00BF0FE1" w:rsidRPr="0055178C" w:rsidRDefault="00BF0FE1" w:rsidP="008D69F5">
      <w:pPr>
        <w:tabs>
          <w:tab w:val="clear" w:pos="8640"/>
        </w:tabs>
        <w:ind w:leftChars="97" w:left="231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 xml:space="preserve">홈페이지 제작에 응용하기 위해서 </w:t>
      </w:r>
      <w:r w:rsidRPr="0055178C">
        <w:rPr>
          <w:rFonts w:asciiTheme="majorEastAsia" w:eastAsiaTheme="majorEastAsia" w:hAnsiTheme="majorEastAsia"/>
          <w:lang w:eastAsia="ko-KR"/>
        </w:rPr>
        <w:t>React</w:t>
      </w:r>
      <w:r w:rsidRPr="0055178C">
        <w:rPr>
          <w:rFonts w:asciiTheme="majorEastAsia" w:eastAsiaTheme="majorEastAsia" w:hAnsiTheme="majorEastAsia" w:hint="eastAsia"/>
          <w:lang w:eastAsia="ko-KR"/>
        </w:rPr>
        <w:t xml:space="preserve">와 </w:t>
      </w:r>
      <w:r w:rsidRPr="0055178C">
        <w:rPr>
          <w:rFonts w:asciiTheme="majorEastAsia" w:eastAsiaTheme="majorEastAsia" w:hAnsiTheme="majorEastAsia"/>
          <w:lang w:eastAsia="ko-KR"/>
        </w:rPr>
        <w:t>Node.js</w:t>
      </w:r>
      <w:r w:rsidRPr="0055178C">
        <w:rPr>
          <w:rFonts w:asciiTheme="majorEastAsia" w:eastAsiaTheme="majorEastAsia" w:hAnsiTheme="majorEastAsia" w:hint="eastAsia"/>
          <w:lang w:eastAsia="ko-KR"/>
        </w:rPr>
        <w:t>를 차용하였습니다.</w:t>
      </w:r>
    </w:p>
    <w:p w14:paraId="0F3F5A81" w14:textId="77777777" w:rsidR="00306501" w:rsidRDefault="00306501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7239D106" w14:textId="04B6C8AD" w:rsidR="00AB5818" w:rsidRDefault="00430E9B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>개발환경을 보조할 수 있도록 아래와 같은 기능을 활용하여 업무에 보조합니다.</w:t>
      </w:r>
    </w:p>
    <w:p w14:paraId="7DD85242" w14:textId="77777777" w:rsidR="00AB5818" w:rsidRPr="0055178C" w:rsidRDefault="00AB581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3A51B027" w14:textId="138312EA" w:rsidR="00FE02DD" w:rsidRPr="0055178C" w:rsidRDefault="00FE02DD" w:rsidP="00AB5818">
      <w:pPr>
        <w:tabs>
          <w:tab w:val="clear" w:pos="8640"/>
        </w:tabs>
        <w:ind w:leftChars="200" w:left="476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S</w:t>
      </w:r>
      <w:r w:rsidRPr="0055178C">
        <w:rPr>
          <w:rFonts w:asciiTheme="majorEastAsia" w:eastAsiaTheme="majorEastAsia" w:hAnsiTheme="majorEastAsia"/>
          <w:lang w:eastAsia="ko-KR"/>
        </w:rPr>
        <w:t xml:space="preserve">lack : </w:t>
      </w:r>
      <w:r w:rsidRPr="0055178C">
        <w:rPr>
          <w:rFonts w:asciiTheme="majorEastAsia" w:eastAsiaTheme="majorEastAsia" w:hAnsiTheme="majorEastAsia" w:hint="eastAsia"/>
          <w:lang w:eastAsia="ko-KR"/>
        </w:rPr>
        <w:t>의사소통에</w:t>
      </w:r>
      <w:r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Pr="0055178C">
        <w:rPr>
          <w:rFonts w:asciiTheme="majorEastAsia" w:eastAsiaTheme="majorEastAsia" w:hAnsiTheme="majorEastAsia" w:hint="eastAsia"/>
          <w:lang w:eastAsia="ko-KR"/>
        </w:rPr>
        <w:t>도움을 주기 위하여 컴퓨터와 스마트폰에 설치합니다.</w:t>
      </w:r>
      <w:r w:rsidR="00AD0157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AD0157" w:rsidRPr="0055178C">
        <w:rPr>
          <w:rFonts w:asciiTheme="majorEastAsia" w:eastAsiaTheme="majorEastAsia" w:hAnsiTheme="majorEastAsia" w:hint="eastAsia"/>
          <w:lang w:eastAsia="ko-KR"/>
        </w:rPr>
        <w:t xml:space="preserve">또한 슬랙은 </w:t>
      </w:r>
      <w:r w:rsidR="00AD0157" w:rsidRPr="0055178C">
        <w:rPr>
          <w:rFonts w:asciiTheme="majorEastAsia" w:eastAsiaTheme="majorEastAsia" w:hAnsiTheme="majorEastAsia"/>
          <w:lang w:eastAsia="ko-KR"/>
        </w:rPr>
        <w:t>Jira SoftWar</w:t>
      </w:r>
      <w:r w:rsidR="006712BA" w:rsidRPr="0055178C">
        <w:rPr>
          <w:rFonts w:asciiTheme="majorEastAsia" w:eastAsiaTheme="majorEastAsia" w:hAnsiTheme="majorEastAsia"/>
          <w:lang w:eastAsia="ko-KR"/>
        </w:rPr>
        <w:t xml:space="preserve">e </w:t>
      </w:r>
      <w:r w:rsidR="006712BA" w:rsidRPr="0055178C">
        <w:rPr>
          <w:rFonts w:asciiTheme="majorEastAsia" w:eastAsiaTheme="majorEastAsia" w:hAnsiTheme="majorEastAsia" w:hint="eastAsia"/>
          <w:lang w:eastAsia="ko-KR"/>
        </w:rPr>
        <w:t>와</w:t>
      </w:r>
      <w:r w:rsidR="00C47BFB" w:rsidRPr="0055178C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362F13" w:rsidRPr="0055178C">
        <w:rPr>
          <w:rFonts w:asciiTheme="majorEastAsia" w:eastAsiaTheme="majorEastAsia" w:hAnsiTheme="majorEastAsia" w:hint="eastAsia"/>
          <w:lang w:eastAsia="ko-KR"/>
        </w:rPr>
        <w:t>G</w:t>
      </w:r>
      <w:r w:rsidR="00362F13" w:rsidRPr="0055178C">
        <w:rPr>
          <w:rFonts w:asciiTheme="majorEastAsia" w:eastAsiaTheme="majorEastAsia" w:hAnsiTheme="majorEastAsia"/>
          <w:lang w:eastAsia="ko-KR"/>
        </w:rPr>
        <w:t>ithub</w:t>
      </w:r>
      <w:r w:rsidR="00362F13" w:rsidRPr="0055178C">
        <w:rPr>
          <w:rFonts w:asciiTheme="majorEastAsia" w:eastAsiaTheme="majorEastAsia" w:hAnsiTheme="majorEastAsia" w:hint="eastAsia"/>
          <w:lang w:eastAsia="ko-KR"/>
        </w:rPr>
        <w:t>와 연동하여 알림을 주는 기능이 있습니다.</w:t>
      </w:r>
    </w:p>
    <w:p w14:paraId="2ABD0A3E" w14:textId="64A2040A" w:rsidR="008979F8" w:rsidRPr="0055178C" w:rsidRDefault="007D502D" w:rsidP="00AB5818">
      <w:pPr>
        <w:tabs>
          <w:tab w:val="clear" w:pos="8640"/>
        </w:tabs>
        <w:ind w:leftChars="200" w:left="476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/>
          <w:lang w:eastAsia="ko-KR"/>
        </w:rPr>
        <w:t xml:space="preserve">KaKaoTalk : </w:t>
      </w:r>
      <w:r w:rsidR="00AD0157" w:rsidRPr="0055178C">
        <w:rPr>
          <w:rFonts w:asciiTheme="majorEastAsia" w:eastAsiaTheme="majorEastAsia" w:hAnsiTheme="majorEastAsia" w:hint="eastAsia"/>
          <w:lang w:eastAsia="ko-KR"/>
        </w:rPr>
        <w:t>의사소통에</w:t>
      </w:r>
      <w:r w:rsidR="00AD0157" w:rsidRPr="0055178C">
        <w:rPr>
          <w:rFonts w:asciiTheme="majorEastAsia" w:eastAsiaTheme="majorEastAsia" w:hAnsiTheme="majorEastAsia"/>
          <w:lang w:eastAsia="ko-KR"/>
        </w:rPr>
        <w:t xml:space="preserve"> </w:t>
      </w:r>
      <w:r w:rsidR="00AD0157" w:rsidRPr="0055178C">
        <w:rPr>
          <w:rFonts w:asciiTheme="majorEastAsia" w:eastAsiaTheme="majorEastAsia" w:hAnsiTheme="majorEastAsia" w:hint="eastAsia"/>
          <w:lang w:eastAsia="ko-KR"/>
        </w:rPr>
        <w:t>도움을 주기 위하여 컴퓨터와 스마트폰에 설치합니다.</w:t>
      </w:r>
    </w:p>
    <w:p w14:paraId="05E2D042" w14:textId="061BF42E" w:rsidR="00B64CA6" w:rsidRPr="0055178C" w:rsidRDefault="008E3DD9" w:rsidP="00AB5818">
      <w:pPr>
        <w:tabs>
          <w:tab w:val="clear" w:pos="8640"/>
        </w:tabs>
        <w:ind w:leftChars="200" w:left="476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G</w:t>
      </w:r>
      <w:r w:rsidRPr="0055178C">
        <w:rPr>
          <w:rFonts w:asciiTheme="majorEastAsia" w:eastAsiaTheme="majorEastAsia" w:hAnsiTheme="majorEastAsia"/>
          <w:lang w:eastAsia="ko-KR"/>
        </w:rPr>
        <w:t xml:space="preserve">ithub : </w:t>
      </w:r>
      <w:r w:rsidRPr="0055178C">
        <w:rPr>
          <w:rFonts w:asciiTheme="majorEastAsia" w:eastAsiaTheme="majorEastAsia" w:hAnsiTheme="majorEastAsia" w:hint="eastAsia"/>
          <w:lang w:eastAsia="ko-KR"/>
        </w:rPr>
        <w:t>버전관리와 데이터 저장에 사용됩니다.</w:t>
      </w:r>
    </w:p>
    <w:p w14:paraId="797347DF" w14:textId="0BE5F572" w:rsidR="00BD6D2F" w:rsidRPr="0055178C" w:rsidRDefault="000B441B" w:rsidP="00AB5818">
      <w:pPr>
        <w:tabs>
          <w:tab w:val="clear" w:pos="8640"/>
        </w:tabs>
        <w:ind w:leftChars="200" w:left="476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J</w:t>
      </w:r>
      <w:r w:rsidRPr="0055178C">
        <w:rPr>
          <w:rFonts w:asciiTheme="majorEastAsia" w:eastAsiaTheme="majorEastAsia" w:hAnsiTheme="majorEastAsia"/>
          <w:lang w:eastAsia="ko-KR"/>
        </w:rPr>
        <w:t xml:space="preserve">ira SoftWare : </w:t>
      </w:r>
      <w:r w:rsidR="007E10A1" w:rsidRPr="0055178C">
        <w:rPr>
          <w:rFonts w:asciiTheme="majorEastAsia" w:eastAsiaTheme="majorEastAsia" w:hAnsiTheme="majorEastAsia" w:hint="eastAsia"/>
          <w:lang w:eastAsia="ko-KR"/>
        </w:rPr>
        <w:t>멤버들간 로드맵과 스케줄을 공유하고 칸반</w:t>
      </w:r>
      <w:r w:rsidR="00A3685F" w:rsidRPr="0055178C">
        <w:rPr>
          <w:rFonts w:asciiTheme="majorEastAsia" w:eastAsiaTheme="majorEastAsia" w:hAnsiTheme="majorEastAsia" w:hint="eastAsia"/>
          <w:lang w:eastAsia="ko-KR"/>
        </w:rPr>
        <w:t xml:space="preserve">식 </w:t>
      </w:r>
      <w:r w:rsidR="00954B5A" w:rsidRPr="0055178C">
        <w:rPr>
          <w:rFonts w:asciiTheme="majorEastAsia" w:eastAsiaTheme="majorEastAsia" w:hAnsiTheme="majorEastAsia" w:hint="eastAsia"/>
          <w:lang w:eastAsia="ko-KR"/>
        </w:rPr>
        <w:t>애자일보드를 통해 업무 진척도를 멤버간 공유할 수 있게 합니다.</w:t>
      </w:r>
    </w:p>
    <w:p w14:paraId="3C72D54D" w14:textId="4852B93A" w:rsidR="000B441B" w:rsidRPr="0055178C" w:rsidRDefault="000B441B" w:rsidP="00AB5818">
      <w:pPr>
        <w:tabs>
          <w:tab w:val="clear" w:pos="8640"/>
        </w:tabs>
        <w:ind w:leftChars="200" w:left="476"/>
        <w:jc w:val="left"/>
        <w:rPr>
          <w:rFonts w:asciiTheme="majorEastAsia" w:eastAsiaTheme="majorEastAsia" w:hAnsiTheme="majorEastAsia"/>
          <w:lang w:eastAsia="ko-KR"/>
        </w:rPr>
      </w:pPr>
      <w:r w:rsidRPr="0055178C">
        <w:rPr>
          <w:rFonts w:asciiTheme="majorEastAsia" w:eastAsiaTheme="majorEastAsia" w:hAnsiTheme="majorEastAsia" w:hint="eastAsia"/>
          <w:lang w:eastAsia="ko-KR"/>
        </w:rPr>
        <w:t>J</w:t>
      </w:r>
      <w:r w:rsidRPr="0055178C">
        <w:rPr>
          <w:rFonts w:asciiTheme="majorEastAsia" w:eastAsiaTheme="majorEastAsia" w:hAnsiTheme="majorEastAsia"/>
          <w:lang w:eastAsia="ko-KR"/>
        </w:rPr>
        <w:t>ira Con</w:t>
      </w:r>
      <w:r w:rsidR="00AF007E" w:rsidRPr="0055178C">
        <w:rPr>
          <w:rFonts w:asciiTheme="majorEastAsia" w:eastAsiaTheme="majorEastAsia" w:hAnsiTheme="majorEastAsia"/>
          <w:lang w:eastAsia="ko-KR"/>
        </w:rPr>
        <w:t xml:space="preserve">fluence : </w:t>
      </w:r>
      <w:r w:rsidR="0040027F" w:rsidRPr="0055178C">
        <w:rPr>
          <w:rFonts w:asciiTheme="majorEastAsia" w:eastAsiaTheme="majorEastAsia" w:hAnsiTheme="majorEastAsia" w:hint="eastAsia"/>
          <w:lang w:eastAsia="ko-KR"/>
        </w:rPr>
        <w:t xml:space="preserve">공동으로 작성하고 공유할 문서를 작성하고 </w:t>
      </w:r>
      <w:r w:rsidR="00E93309" w:rsidRPr="0055178C">
        <w:rPr>
          <w:rFonts w:asciiTheme="majorEastAsia" w:eastAsiaTheme="majorEastAsia" w:hAnsiTheme="majorEastAsia" w:hint="eastAsia"/>
          <w:lang w:eastAsia="ko-KR"/>
        </w:rPr>
        <w:t>보관합니다.</w:t>
      </w:r>
    </w:p>
    <w:p w14:paraId="697A19C7" w14:textId="2AEEEF6E" w:rsidR="000E3216" w:rsidRDefault="000E3216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B6424FB" w14:textId="3BEB78BE" w:rsidR="00E86A0E" w:rsidRDefault="00E86A0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5383D668" w14:textId="77777777" w:rsidR="00E86A0E" w:rsidRPr="0055178C" w:rsidRDefault="00E86A0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3B95464E" w14:textId="5930F526" w:rsidR="00CA09BE" w:rsidRPr="0055178C" w:rsidRDefault="00CA09B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55178C">
        <w:rPr>
          <w:rFonts w:asciiTheme="majorEastAsia" w:eastAsiaTheme="majorEastAsia" w:hAnsiTheme="majorEastAsia"/>
          <w:sz w:val="72"/>
          <w:szCs w:val="72"/>
          <w:lang w:eastAsia="ko-KR"/>
        </w:rPr>
        <w:br w:type="page"/>
      </w:r>
    </w:p>
    <w:p w14:paraId="4FDC9480" w14:textId="13F510E1" w:rsidR="008979F8" w:rsidRPr="0055178C" w:rsidRDefault="00084AFB" w:rsidP="00535425">
      <w:pPr>
        <w:tabs>
          <w:tab w:val="clear" w:pos="8640"/>
        </w:tabs>
        <w:jc w:val="center"/>
        <w:rPr>
          <w:rFonts w:asciiTheme="majorEastAsia" w:eastAsiaTheme="majorEastAsia" w:hAnsiTheme="majorEastAsia"/>
          <w:sz w:val="72"/>
          <w:szCs w:val="72"/>
          <w:lang w:eastAsia="ko-KR"/>
        </w:rPr>
      </w:pPr>
      <w:r w:rsidRPr="0055178C">
        <w:rPr>
          <w:rFonts w:asciiTheme="majorEastAsia" w:eastAsiaTheme="majorEastAsia" w:hAnsiTheme="majorEastAsia"/>
          <w:sz w:val="72"/>
          <w:szCs w:val="72"/>
          <w:lang w:eastAsia="ko-KR"/>
        </w:rPr>
        <w:lastRenderedPageBreak/>
        <w:t>III</w:t>
      </w:r>
      <w:r w:rsidRPr="0055178C">
        <w:rPr>
          <w:rFonts w:asciiTheme="majorEastAsia" w:eastAsiaTheme="majorEastAsia" w:hAnsiTheme="majorEastAsia" w:hint="eastAsia"/>
          <w:sz w:val="72"/>
          <w:szCs w:val="72"/>
          <w:lang w:eastAsia="ko-KR"/>
        </w:rPr>
        <w:t>장</w:t>
      </w:r>
      <w:r w:rsidRPr="0055178C">
        <w:rPr>
          <w:rFonts w:asciiTheme="majorEastAsia" w:eastAsiaTheme="majorEastAsia" w:hAnsiTheme="majorEastAsia" w:cs="Garamond"/>
          <w:sz w:val="72"/>
          <w:szCs w:val="72"/>
          <w:lang w:eastAsia="ko-KR"/>
        </w:rPr>
        <w:t xml:space="preserve">: </w:t>
      </w:r>
      <w:r w:rsidRPr="0055178C">
        <w:rPr>
          <w:rFonts w:asciiTheme="majorEastAsia" w:eastAsiaTheme="majorEastAsia" w:hAnsiTheme="majorEastAsia" w:cs="Garamond" w:hint="eastAsia"/>
          <w:sz w:val="72"/>
          <w:szCs w:val="72"/>
          <w:lang w:eastAsia="ko-KR"/>
        </w:rPr>
        <w:t>홈페이지 구성</w:t>
      </w:r>
    </w:p>
    <w:p w14:paraId="16EB4880" w14:textId="77777777" w:rsidR="00D02728" w:rsidRPr="0055178C" w:rsidRDefault="00D0272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31668B83" w14:textId="6621BCFD" w:rsidR="008979F8" w:rsidRPr="0055178C" w:rsidRDefault="00D0272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3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-1. </w:t>
      </w:r>
      <w:r w:rsidR="00AE049C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사이트 컨셉</w:t>
      </w:r>
    </w:p>
    <w:p w14:paraId="15452239" w14:textId="4AB231F6" w:rsidR="009D5739" w:rsidRDefault="005C04B2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크롤링의 대상이 되는 사이트인 당근마켓은 당근을 </w:t>
      </w:r>
      <w:r w:rsidR="009F6C50">
        <w:rPr>
          <w:rFonts w:asciiTheme="majorEastAsia" w:eastAsiaTheme="majorEastAsia" w:hAnsiTheme="majorEastAsia" w:hint="eastAsia"/>
          <w:lang w:eastAsia="ko-KR"/>
        </w:rPr>
        <w:t xml:space="preserve">주요 아이콘으로 </w:t>
      </w:r>
      <w:r w:rsidR="001931CB">
        <w:rPr>
          <w:rFonts w:asciiTheme="majorEastAsia" w:eastAsiaTheme="majorEastAsia" w:hAnsiTheme="majorEastAsia" w:hint="eastAsia"/>
          <w:lang w:eastAsia="ko-KR"/>
        </w:rPr>
        <w:t xml:space="preserve">내세우는 만큼 해당 사이트를 추적하는 </w:t>
      </w:r>
      <w:r w:rsidR="00D43DF9">
        <w:rPr>
          <w:rFonts w:asciiTheme="majorEastAsia" w:eastAsiaTheme="majorEastAsia" w:hAnsiTheme="majorEastAsia" w:hint="eastAsia"/>
          <w:lang w:eastAsia="ko-KR"/>
        </w:rPr>
        <w:t>컨셉을 표현하기 위하여 토끼의 이미지를 차용하였습니다.</w:t>
      </w:r>
    </w:p>
    <w:p w14:paraId="31337FB6" w14:textId="13C6F4A0" w:rsidR="00D43DF9" w:rsidRDefault="00333656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많은 정보를 정확하게 처리하는 토끼를 표현하며 </w:t>
      </w:r>
      <w:r w:rsidR="00EA283A">
        <w:rPr>
          <w:rFonts w:asciiTheme="majorEastAsia" w:eastAsiaTheme="majorEastAsia" w:hAnsiTheme="majorEastAsia" w:hint="eastAsia"/>
          <w:lang w:eastAsia="ko-KR"/>
        </w:rPr>
        <w:t>동시에 품질이 우수한 당근을 찾기 위하여 감시한다는 이미지를 만듭니다.</w:t>
      </w:r>
    </w:p>
    <w:p w14:paraId="52A36ADA" w14:textId="22597BC7" w:rsidR="00F05813" w:rsidRDefault="00F05813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사이트 명은 </w:t>
      </w:r>
      <w:r>
        <w:rPr>
          <w:rFonts w:asciiTheme="majorEastAsia" w:eastAsiaTheme="majorEastAsia" w:hAnsiTheme="majorEastAsia"/>
          <w:lang w:eastAsia="ko-KR"/>
        </w:rPr>
        <w:t>WatchRabbit</w:t>
      </w:r>
      <w:r>
        <w:rPr>
          <w:rFonts w:asciiTheme="majorEastAsia" w:eastAsiaTheme="majorEastAsia" w:hAnsiTheme="majorEastAsia" w:hint="eastAsia"/>
          <w:lang w:eastAsia="ko-KR"/>
        </w:rPr>
        <w:t>으로 하고,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 w:rsidR="00825996">
        <w:rPr>
          <w:rFonts w:asciiTheme="majorEastAsia" w:eastAsiaTheme="majorEastAsia" w:hAnsiTheme="majorEastAsia" w:hint="eastAsia"/>
          <w:lang w:eastAsia="ko-KR"/>
        </w:rPr>
        <w:t xml:space="preserve">사이트의 캐릭터는 당근마켓의 당근들을 감시하는 </w:t>
      </w:r>
      <w:r w:rsidR="00623CC8">
        <w:rPr>
          <w:rFonts w:asciiTheme="majorEastAsia" w:eastAsiaTheme="majorEastAsia" w:hAnsiTheme="majorEastAsia" w:hint="eastAsia"/>
          <w:lang w:eastAsia="ko-KR"/>
        </w:rPr>
        <w:t xml:space="preserve">토끼이자 요원의 이미지를 차용하여 </w:t>
      </w:r>
      <w:r w:rsidR="00623CC8">
        <w:rPr>
          <w:rFonts w:asciiTheme="majorEastAsia" w:eastAsiaTheme="majorEastAsia" w:hAnsiTheme="majorEastAsia"/>
          <w:lang w:eastAsia="ko-KR"/>
        </w:rPr>
        <w:t>Agent. Rabbit</w:t>
      </w:r>
      <w:r w:rsidR="00623CC8">
        <w:rPr>
          <w:rFonts w:asciiTheme="majorEastAsia" w:eastAsiaTheme="majorEastAsia" w:hAnsiTheme="majorEastAsia" w:hint="eastAsia"/>
          <w:lang w:eastAsia="ko-KR"/>
        </w:rPr>
        <w:t>으로 명명하여 아래와 같은 캐릭터를 만들었습니다.</w:t>
      </w:r>
    </w:p>
    <w:p w14:paraId="5DEE3B23" w14:textId="175F9040" w:rsidR="00623CC8" w:rsidRDefault="00623CC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32B0F32A" w14:textId="77777777" w:rsidR="00A668A7" w:rsidRDefault="00A668A7" w:rsidP="00A668A7">
      <w:pPr>
        <w:keepNext/>
        <w:tabs>
          <w:tab w:val="clear" w:pos="8640"/>
        </w:tabs>
        <w:jc w:val="center"/>
      </w:pPr>
      <w:r>
        <w:rPr>
          <w:rFonts w:asciiTheme="majorEastAsia" w:eastAsiaTheme="majorEastAsia" w:hAnsiTheme="majorEastAsia"/>
          <w:noProof/>
          <w:lang w:eastAsia="ko-KR"/>
        </w:rPr>
        <w:drawing>
          <wp:inline distT="0" distB="0" distL="0" distR="0" wp14:anchorId="64BE8ACA" wp14:editId="323BF67A">
            <wp:extent cx="2518307" cy="29474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28" cy="29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9541" w14:textId="26AB50FB" w:rsidR="00623CC8" w:rsidRPr="00EC0926" w:rsidRDefault="00A668A7" w:rsidP="00A668A7">
      <w:pPr>
        <w:pStyle w:val="a8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EC0926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Pr="00EC0926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EC0926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Pr="00EC0926">
        <w:rPr>
          <w:rFonts w:asciiTheme="minorEastAsia" w:eastAsiaTheme="minorEastAsia" w:hAnsiTheme="minorEastAsia" w:hint="eastAsia"/>
          <w:sz w:val="22"/>
          <w:szCs w:val="22"/>
          <w:lang w:eastAsia="ko-KR"/>
        </w:rPr>
        <w:instrText>SEQ 그림 \* ARABIC</w:instrText>
      </w:r>
      <w:r w:rsidRPr="00EC0926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Pr="00EC0926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Pr="00EC0926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</w:t>
      </w:r>
      <w:r w:rsidRPr="00EC0926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EC0926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Pr="00EC0926">
        <w:rPr>
          <w:rFonts w:asciiTheme="minorEastAsia" w:eastAsiaTheme="minorEastAsia" w:hAnsiTheme="minorEastAsia" w:hint="eastAsia"/>
          <w:sz w:val="22"/>
          <w:szCs w:val="22"/>
          <w:lang w:eastAsia="ko-KR"/>
        </w:rPr>
        <w:t>A</w:t>
      </w:r>
      <w:r w:rsidRPr="00EC0926">
        <w:rPr>
          <w:rFonts w:asciiTheme="minorEastAsia" w:eastAsiaTheme="minorEastAsia" w:hAnsiTheme="minorEastAsia"/>
          <w:sz w:val="22"/>
          <w:szCs w:val="22"/>
          <w:lang w:eastAsia="ko-KR"/>
        </w:rPr>
        <w:t>gent Rabbit</w:t>
      </w:r>
    </w:p>
    <w:p w14:paraId="00DD74D1" w14:textId="3BED221F" w:rsidR="00E057E7" w:rsidRDefault="00F24B8E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/>
          <w:lang w:eastAsia="ko-KR"/>
        </w:rPr>
        <w:t>Agent Rabbit</w:t>
      </w:r>
      <w:r>
        <w:rPr>
          <w:rFonts w:asciiTheme="majorEastAsia" w:eastAsiaTheme="majorEastAsia" w:hAnsiTheme="majorEastAsia" w:hint="eastAsia"/>
          <w:lang w:eastAsia="ko-KR"/>
        </w:rPr>
        <w:t xml:space="preserve">의 이미지를 통하여 </w:t>
      </w:r>
      <w:r w:rsidR="007D63CD">
        <w:rPr>
          <w:rFonts w:asciiTheme="majorEastAsia" w:eastAsiaTheme="majorEastAsia" w:hAnsiTheme="majorEastAsia" w:hint="eastAsia"/>
          <w:lang w:eastAsia="ko-KR"/>
        </w:rPr>
        <w:t>사이트의 역할과 목표를 표현합니다.</w:t>
      </w:r>
    </w:p>
    <w:p w14:paraId="2E16CE17" w14:textId="068D1545" w:rsidR="00B5571E" w:rsidRDefault="00997E78" w:rsidP="00BC20EE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lastRenderedPageBreak/>
        <w:t xml:space="preserve">사이트를 이용하는 고객은 당근마켓에서의 자료 검색도 가능하지만 </w:t>
      </w:r>
      <w:r>
        <w:rPr>
          <w:rFonts w:asciiTheme="majorEastAsia" w:eastAsiaTheme="majorEastAsia" w:hAnsiTheme="majorEastAsia"/>
          <w:lang w:eastAsia="ko-KR"/>
        </w:rPr>
        <w:t>Watchrabbit</w:t>
      </w:r>
      <w:r>
        <w:rPr>
          <w:rFonts w:asciiTheme="majorEastAsia" w:eastAsiaTheme="majorEastAsia" w:hAnsiTheme="majorEastAsia" w:hint="eastAsia"/>
          <w:lang w:eastAsia="ko-KR"/>
        </w:rPr>
        <w:t>의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 xml:space="preserve">사이트에 검색하여 데이터를 </w:t>
      </w:r>
      <w:r w:rsidR="00762879">
        <w:rPr>
          <w:rFonts w:asciiTheme="majorEastAsia" w:eastAsiaTheme="majorEastAsia" w:hAnsiTheme="majorEastAsia" w:hint="eastAsia"/>
          <w:lang w:eastAsia="ko-KR"/>
        </w:rPr>
        <w:t>취득할 수 있으며 데이터를 얻는 절차는 아래의 표와 같습니다.</w:t>
      </w:r>
    </w:p>
    <w:p w14:paraId="562899A7" w14:textId="6E9B8F94" w:rsidR="002D0C52" w:rsidRDefault="002D0C52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60E020E4" w14:textId="3966C864" w:rsidR="002D0C52" w:rsidRDefault="002E4FB8" w:rsidP="00BC20EE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lang w:eastAsia="ko-KR"/>
        </w:rPr>
      </w:pPr>
      <w:r w:rsidRPr="002E4FB8">
        <w:rPr>
          <w:rFonts w:asciiTheme="majorEastAsia" w:eastAsiaTheme="majorEastAsia" w:hAnsiTheme="majorEastAsia"/>
          <w:lang w:eastAsia="ko-KR"/>
        </w:rPr>
        <w:drawing>
          <wp:inline distT="0" distB="0" distL="0" distR="0" wp14:anchorId="3722745A" wp14:editId="7C688AC7">
            <wp:extent cx="6404610" cy="4322445"/>
            <wp:effectExtent l="0" t="0" r="15240" b="59055"/>
            <wp:docPr id="24" name="다이어그램 24">
              <a:extLst xmlns:a="http://schemas.openxmlformats.org/drawingml/2006/main">
                <a:ext uri="{FF2B5EF4-FFF2-40B4-BE49-F238E27FC236}">
                  <a16:creationId xmlns:a16="http://schemas.microsoft.com/office/drawing/2014/main" id="{202808CD-77E4-5546-B598-C5A29A60FE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EFCF5FF" w14:textId="611E2476" w:rsidR="001D228B" w:rsidRDefault="001D228B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5C69BCD9" w14:textId="54A732A1" w:rsidR="00DD04DA" w:rsidRDefault="00C754AA" w:rsidP="00BC20EE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위의 순서대로 자료를 취득할 뿐 아니라 </w:t>
      </w:r>
      <w:r w:rsidR="00645CB1">
        <w:rPr>
          <w:rFonts w:asciiTheme="majorEastAsia" w:eastAsiaTheme="majorEastAsia" w:hAnsiTheme="majorEastAsia" w:hint="eastAsia"/>
          <w:lang w:eastAsia="ko-KR"/>
        </w:rPr>
        <w:t xml:space="preserve">원한다면 </w:t>
      </w:r>
      <w:r w:rsidR="00C13C46">
        <w:rPr>
          <w:rFonts w:asciiTheme="majorEastAsia" w:eastAsiaTheme="majorEastAsia" w:hAnsiTheme="majorEastAsia" w:hint="eastAsia"/>
          <w:lang w:eastAsia="ko-KR"/>
        </w:rPr>
        <w:t xml:space="preserve">회원가입을 한 뒤 설정이 가능해진 </w:t>
      </w:r>
      <w:r w:rsidR="00645CB1">
        <w:rPr>
          <w:rFonts w:asciiTheme="majorEastAsia" w:eastAsiaTheme="majorEastAsia" w:hAnsiTheme="majorEastAsia" w:hint="eastAsia"/>
          <w:lang w:eastAsia="ko-KR"/>
        </w:rPr>
        <w:t xml:space="preserve">알림설정을 통하여 해당하는 정보가 발견되었을 때 서버로부터 수신을 </w:t>
      </w:r>
      <w:r w:rsidR="00AF1927">
        <w:rPr>
          <w:rFonts w:asciiTheme="majorEastAsia" w:eastAsiaTheme="majorEastAsia" w:hAnsiTheme="majorEastAsia" w:hint="eastAsia"/>
          <w:lang w:eastAsia="ko-KR"/>
        </w:rPr>
        <w:t xml:space="preserve">할 </w:t>
      </w:r>
      <w:r w:rsidR="00FD6197">
        <w:rPr>
          <w:rFonts w:asciiTheme="majorEastAsia" w:eastAsiaTheme="majorEastAsia" w:hAnsiTheme="majorEastAsia" w:hint="eastAsia"/>
          <w:lang w:eastAsia="ko-KR"/>
        </w:rPr>
        <w:t>수도 있습니다.</w:t>
      </w:r>
    </w:p>
    <w:p w14:paraId="219C5F6F" w14:textId="0705E9BD" w:rsidR="005A1822" w:rsidRDefault="005A1822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08E4A4EC" w14:textId="77777777" w:rsidR="005A1822" w:rsidRDefault="005A1822" w:rsidP="00BC20EE">
      <w:pPr>
        <w:tabs>
          <w:tab w:val="clear" w:pos="8640"/>
        </w:tabs>
        <w:jc w:val="left"/>
        <w:rPr>
          <w:rFonts w:asciiTheme="majorEastAsia" w:eastAsiaTheme="majorEastAsia" w:hAnsiTheme="majorEastAsia" w:hint="eastAsia"/>
          <w:lang w:eastAsia="ko-KR"/>
        </w:rPr>
      </w:pPr>
    </w:p>
    <w:p w14:paraId="486FA660" w14:textId="77777777" w:rsidR="00E057E7" w:rsidRPr="0055178C" w:rsidRDefault="00E057E7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24971264" w14:textId="77777777" w:rsidR="00E057E7" w:rsidRDefault="00E057E7">
      <w:pPr>
        <w:tabs>
          <w:tab w:val="clear" w:pos="8640"/>
        </w:tabs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>
        <w:rPr>
          <w:rFonts w:asciiTheme="majorEastAsia" w:eastAsiaTheme="majorEastAsia" w:hAnsiTheme="majorEastAsia"/>
          <w:sz w:val="48"/>
          <w:szCs w:val="48"/>
          <w:lang w:eastAsia="ko-KR"/>
        </w:rPr>
        <w:br w:type="page"/>
      </w:r>
    </w:p>
    <w:p w14:paraId="0485F2A4" w14:textId="7E4E8025" w:rsidR="00425DEF" w:rsidRPr="0055178C" w:rsidRDefault="00D02728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lastRenderedPageBreak/>
        <w:t>3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>-2.</w:t>
      </w:r>
      <w:r w:rsidR="00D17FF8"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 </w:t>
      </w:r>
      <w:r w:rsidR="006D52BB">
        <w:rPr>
          <w:rFonts w:asciiTheme="majorEastAsia" w:eastAsiaTheme="majorEastAsia" w:hAnsiTheme="majorEastAsia" w:hint="eastAsia"/>
          <w:sz w:val="48"/>
          <w:szCs w:val="48"/>
          <w:lang w:eastAsia="ko-KR"/>
        </w:rPr>
        <w:t>페이지</w:t>
      </w:r>
      <w:r w:rsidR="00D17FF8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 xml:space="preserve"> 구성</w:t>
      </w:r>
    </w:p>
    <w:p w14:paraId="33729952" w14:textId="6A7CC25C" w:rsidR="00D02728" w:rsidRPr="00AE7897" w:rsidRDefault="00703641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홈페이지에서 제공하는 기능들은 아래와 같습니다.</w:t>
      </w:r>
    </w:p>
    <w:p w14:paraId="03B1F198" w14:textId="609E00EC" w:rsidR="00BC34B5" w:rsidRPr="00AE7897" w:rsidRDefault="00BC34B5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8965685" w14:textId="56CDEE43" w:rsidR="003D0A4C" w:rsidRDefault="0086029D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86029D">
        <w:rPr>
          <w:rFonts w:asciiTheme="majorEastAsia" w:eastAsiaTheme="majorEastAsia" w:hAnsiTheme="majorEastAsia"/>
          <w:sz w:val="22"/>
          <w:szCs w:val="22"/>
          <w:lang w:eastAsia="ko-KR"/>
        </w:rPr>
        <w:drawing>
          <wp:inline distT="0" distB="0" distL="0" distR="0" wp14:anchorId="353A547C" wp14:editId="4ACC1291">
            <wp:extent cx="6404610" cy="5879465"/>
            <wp:effectExtent l="38100" t="38100" r="15240" b="64135"/>
            <wp:docPr id="22" name="다이어그램 22">
              <a:extLst xmlns:a="http://schemas.openxmlformats.org/drawingml/2006/main">
                <a:ext uri="{FF2B5EF4-FFF2-40B4-BE49-F238E27FC236}">
                  <a16:creationId xmlns:a16="http://schemas.microsoft.com/office/drawing/2014/main" id="{018A175B-CC0C-5F4E-88A6-ADD0F054AA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A97551F" w14:textId="674AF346" w:rsidR="00826153" w:rsidRDefault="00826153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7E5A1000" w14:textId="28CEF586" w:rsidR="00125BAA" w:rsidRPr="003841E3" w:rsidRDefault="00453CC7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페이지 별로 볼 수 있는 데이터는 중고물품의 시세와 게시글 수를 기반으로</w:t>
      </w:r>
      <w:r w:rsidR="00496083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496083">
        <w:rPr>
          <w:rFonts w:asciiTheme="majorEastAsia" w:eastAsiaTheme="majorEastAsia" w:hAnsiTheme="majorEastAsia" w:hint="eastAsia"/>
          <w:sz w:val="22"/>
          <w:szCs w:val="22"/>
          <w:lang w:eastAsia="ko-KR"/>
        </w:rPr>
        <w:t>다양하게 제공합니</w:t>
      </w:r>
      <w:r w:rsidR="003841E3">
        <w:rPr>
          <w:rFonts w:asciiTheme="majorEastAsia" w:eastAsiaTheme="majorEastAsia" w:hAnsiTheme="majorEastAsia" w:hint="eastAsia"/>
          <w:sz w:val="22"/>
          <w:szCs w:val="22"/>
          <w:lang w:eastAsia="ko-KR"/>
        </w:rPr>
        <w:t>다.</w:t>
      </w:r>
      <w:r w:rsidR="00125BAA">
        <w:rPr>
          <w:rFonts w:asciiTheme="majorEastAsia" w:eastAsiaTheme="majorEastAsia" w:hAnsiTheme="majorEastAsia"/>
          <w:sz w:val="48"/>
          <w:szCs w:val="48"/>
          <w:lang w:eastAsia="ko-KR"/>
        </w:rPr>
        <w:br w:type="page"/>
      </w:r>
    </w:p>
    <w:p w14:paraId="00CD8D38" w14:textId="1AA8FF5D" w:rsidR="003D0A4C" w:rsidRDefault="003D0A4C" w:rsidP="003D0A4C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lastRenderedPageBreak/>
        <w:t>3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>-</w:t>
      </w:r>
      <w:r w:rsidR="00B017DC">
        <w:rPr>
          <w:rFonts w:asciiTheme="majorEastAsia" w:eastAsiaTheme="majorEastAsia" w:hAnsiTheme="majorEastAsia"/>
          <w:sz w:val="48"/>
          <w:szCs w:val="48"/>
          <w:lang w:eastAsia="ko-KR"/>
        </w:rPr>
        <w:t>3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. </w:t>
      </w:r>
      <w:r w:rsidR="00F039A0">
        <w:rPr>
          <w:rFonts w:asciiTheme="majorEastAsia" w:eastAsiaTheme="majorEastAsia" w:hAnsiTheme="majorEastAsia" w:hint="eastAsia"/>
          <w:sz w:val="48"/>
          <w:szCs w:val="48"/>
          <w:lang w:eastAsia="ko-KR"/>
        </w:rPr>
        <w:t>데이터베이스 설정</w:t>
      </w:r>
    </w:p>
    <w:p w14:paraId="6059443C" w14:textId="3D9D9653" w:rsidR="00137C72" w:rsidRDefault="00137C72" w:rsidP="003D0A4C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데이터베이스는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MySQL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로 구성되며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5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개의 데이터</w:t>
      </w:r>
      <w:r w:rsidR="00A468CD">
        <w:rPr>
          <w:rFonts w:asciiTheme="majorEastAsia" w:eastAsiaTheme="majorEastAsia" w:hAnsiTheme="majorEastAsia" w:hint="eastAsia"/>
          <w:sz w:val="22"/>
          <w:szCs w:val="22"/>
          <w:lang w:eastAsia="ko-KR"/>
        </w:rPr>
        <w:t>베이스로 형성됩니다.</w:t>
      </w:r>
    </w:p>
    <w:p w14:paraId="619CC512" w14:textId="02D41299" w:rsidR="00A468CD" w:rsidRDefault="000F1D41" w:rsidP="003D0A4C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5개의 데이터베이스는 각 페이지와 연동되며 아래와 같은 페이지와 연동되어지게 될 예정입니다.</w:t>
      </w:r>
    </w:p>
    <w:p w14:paraId="5FA3ABDE" w14:textId="77777777" w:rsidR="000F1D41" w:rsidRPr="00137C72" w:rsidRDefault="000F1D41" w:rsidP="003D0A4C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58138B22" w14:textId="7AFCD6C9" w:rsidR="003D0A4C" w:rsidRDefault="002947D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 w:rsidRPr="002947DF">
        <w:rPr>
          <w:rFonts w:asciiTheme="majorEastAsia" w:eastAsiaTheme="majorEastAsia" w:hAnsiTheme="majorEastAsia"/>
          <w:noProof/>
          <w:lang w:eastAsia="ko-KR"/>
        </w:rPr>
        <w:drawing>
          <wp:inline distT="0" distB="0" distL="0" distR="0" wp14:anchorId="71EDC22A" wp14:editId="5DD81667">
            <wp:extent cx="6400800" cy="3123389"/>
            <wp:effectExtent l="57150" t="38100" r="57150" b="96520"/>
            <wp:docPr id="18" name="다이어그램 18">
              <a:extLst xmlns:a="http://schemas.openxmlformats.org/drawingml/2006/main">
                <a:ext uri="{FF2B5EF4-FFF2-40B4-BE49-F238E27FC236}">
                  <a16:creationId xmlns:a16="http://schemas.microsoft.com/office/drawing/2014/main" id="{19937E18-942D-9300-48AD-A9AE692A4F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CAE3F9B" w14:textId="627EECF1" w:rsidR="00210327" w:rsidRDefault="00210327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3A54B5A3" w14:textId="2D588581" w:rsidR="00C22A49" w:rsidRDefault="00C22A4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>거래D</w:t>
      </w:r>
      <w:r>
        <w:rPr>
          <w:rFonts w:asciiTheme="majorEastAsia" w:eastAsiaTheme="majorEastAsia" w:hAnsiTheme="majorEastAsia"/>
          <w:lang w:eastAsia="ko-KR"/>
        </w:rPr>
        <w:t>ata</w:t>
      </w:r>
    </w:p>
    <w:p w14:paraId="5D1899EE" w14:textId="3C1E6EA0" w:rsidR="00E36FD8" w:rsidRDefault="009A262D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거래 데이터는 </w:t>
      </w:r>
      <w:r w:rsidR="004C437B">
        <w:rPr>
          <w:rFonts w:asciiTheme="majorEastAsia" w:eastAsiaTheme="majorEastAsia" w:hAnsiTheme="majorEastAsia" w:hint="eastAsia"/>
          <w:lang w:eastAsia="ko-KR"/>
        </w:rPr>
        <w:t>중고거래 전체를 저장하는 방대한 데이</w:t>
      </w:r>
      <w:r w:rsidR="00EB16B8">
        <w:rPr>
          <w:rFonts w:asciiTheme="majorEastAsia" w:eastAsiaTheme="majorEastAsia" w:hAnsiTheme="majorEastAsia" w:hint="eastAsia"/>
          <w:lang w:eastAsia="ko-KR"/>
        </w:rPr>
        <w:t>터입니다.</w:t>
      </w:r>
      <w:r w:rsidR="00EC559D">
        <w:rPr>
          <w:rFonts w:asciiTheme="majorEastAsia" w:eastAsiaTheme="majorEastAsia" w:hAnsiTheme="majorEastAsia"/>
          <w:lang w:eastAsia="ko-KR"/>
        </w:rPr>
        <w:t xml:space="preserve"> </w:t>
      </w:r>
      <w:r w:rsidR="00EC559D">
        <w:rPr>
          <w:rFonts w:asciiTheme="majorEastAsia" w:eastAsiaTheme="majorEastAsia" w:hAnsiTheme="majorEastAsia" w:hint="eastAsia"/>
          <w:lang w:eastAsia="ko-KR"/>
        </w:rPr>
        <w:t>아래와 같은 정보를 저장합니다.</w:t>
      </w:r>
    </w:p>
    <w:p w14:paraId="7686C7B7" w14:textId="77777777" w:rsidR="00241CDF" w:rsidRPr="00241CDF" w:rsidRDefault="00241CD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16"/>
          <w:szCs w:val="16"/>
          <w:lang w:eastAsia="ko-KR"/>
        </w:rPr>
      </w:pPr>
    </w:p>
    <w:p w14:paraId="41A4889A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데이터 분류 코드 getCode</w:t>
      </w:r>
    </w:p>
    <w:p w14:paraId="60195243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날짜 Date</w:t>
      </w:r>
    </w:p>
    <w:p w14:paraId="4675B7C5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글제목명 Title</w:t>
      </w:r>
    </w:p>
    <w:p w14:paraId="2D17DBD5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가격 cost</w:t>
      </w:r>
    </w:p>
    <w:p w14:paraId="07593700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지역 region</w:t>
      </w:r>
    </w:p>
    <w:p w14:paraId="049FAC75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동네 local</w:t>
      </w:r>
    </w:p>
    <w:p w14:paraId="7CA7B37B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매너온도 temperature</w:t>
      </w:r>
    </w:p>
    <w:p w14:paraId="489D719D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t>분류 classification</w:t>
      </w:r>
    </w:p>
    <w:p w14:paraId="5B1C7EA8" w14:textId="77777777" w:rsidR="00163793" w:rsidRPr="00344F5C" w:rsidRDefault="00163793" w:rsidP="00344F5C">
      <w:pPr>
        <w:pStyle w:val="aff2"/>
        <w:numPr>
          <w:ilvl w:val="0"/>
          <w:numId w:val="46"/>
        </w:numPr>
        <w:tabs>
          <w:tab w:val="clear" w:pos="8640"/>
        </w:tabs>
        <w:ind w:leftChars="0"/>
        <w:jc w:val="left"/>
        <w:rPr>
          <w:rFonts w:asciiTheme="majorEastAsia" w:eastAsiaTheme="majorEastAsia" w:hAnsiTheme="majorEastAsia"/>
          <w:sz w:val="20"/>
          <w:lang w:eastAsia="ko-KR"/>
        </w:rPr>
      </w:pPr>
      <w:r w:rsidRPr="00344F5C">
        <w:rPr>
          <w:rFonts w:asciiTheme="majorEastAsia" w:eastAsiaTheme="majorEastAsia" w:hAnsiTheme="majorEastAsia" w:hint="eastAsia"/>
          <w:sz w:val="20"/>
          <w:lang w:eastAsia="ko-KR"/>
        </w:rPr>
        <w:lastRenderedPageBreak/>
        <w:t>글 내용 articleContent</w:t>
      </w:r>
    </w:p>
    <w:p w14:paraId="5D2AF999" w14:textId="77777777" w:rsidR="00401E24" w:rsidRDefault="00401E24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p w14:paraId="71E2C645" w14:textId="54F14094" w:rsidR="00401E24" w:rsidRDefault="00401E24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>집계D</w:t>
      </w:r>
      <w:r>
        <w:rPr>
          <w:rFonts w:asciiTheme="majorEastAsia" w:eastAsiaTheme="majorEastAsia" w:hAnsiTheme="majorEastAsia"/>
          <w:lang w:eastAsia="ko-KR"/>
        </w:rPr>
        <w:t>ata</w:t>
      </w:r>
    </w:p>
    <w:p w14:paraId="278F514E" w14:textId="54B641D1" w:rsidR="0077067A" w:rsidRDefault="00795356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집계용 데이터는 </w:t>
      </w:r>
      <w:r w:rsidR="00EF1254">
        <w:rPr>
          <w:rFonts w:asciiTheme="majorEastAsia" w:eastAsiaTheme="majorEastAsia" w:hAnsiTheme="majorEastAsia" w:hint="eastAsia"/>
          <w:lang w:eastAsia="ko-KR"/>
        </w:rPr>
        <w:t>상세한 데이터는 아니지만</w:t>
      </w:r>
      <w:r w:rsidR="001E123E">
        <w:rPr>
          <w:rFonts w:asciiTheme="majorEastAsia" w:eastAsiaTheme="majorEastAsia" w:hAnsiTheme="majorEastAsia" w:hint="eastAsia"/>
          <w:lang w:eastAsia="ko-KR"/>
        </w:rPr>
        <w:t xml:space="preserve"> </w:t>
      </w:r>
      <w:r w:rsidR="00786015">
        <w:rPr>
          <w:rFonts w:asciiTheme="majorEastAsia" w:eastAsiaTheme="majorEastAsia" w:hAnsiTheme="majorEastAsia" w:hint="eastAsia"/>
          <w:lang w:eastAsia="ko-KR"/>
        </w:rPr>
        <w:t xml:space="preserve">거래의 전체적 흐름을 빠르게 볼 수 있도록 하루에 </w:t>
      </w:r>
      <w:r w:rsidR="00786015">
        <w:rPr>
          <w:rFonts w:asciiTheme="majorEastAsia" w:eastAsiaTheme="majorEastAsia" w:hAnsiTheme="majorEastAsia"/>
          <w:lang w:eastAsia="ko-KR"/>
        </w:rPr>
        <w:t>2</w:t>
      </w:r>
      <w:r w:rsidR="00786015">
        <w:rPr>
          <w:rFonts w:asciiTheme="majorEastAsia" w:eastAsiaTheme="majorEastAsia" w:hAnsiTheme="majorEastAsia" w:hint="eastAsia"/>
          <w:lang w:eastAsia="ko-KR"/>
        </w:rPr>
        <w:t xml:space="preserve">번 집계된 데이터를 </w:t>
      </w:r>
      <w:r w:rsidR="00AD78E7">
        <w:rPr>
          <w:rFonts w:asciiTheme="majorEastAsia" w:eastAsiaTheme="majorEastAsia" w:hAnsiTheme="majorEastAsia" w:hint="eastAsia"/>
          <w:lang w:eastAsia="ko-KR"/>
        </w:rPr>
        <w:t xml:space="preserve">정리하여 </w:t>
      </w:r>
      <w:r w:rsidR="00D631B9">
        <w:rPr>
          <w:rFonts w:asciiTheme="majorEastAsia" w:eastAsiaTheme="majorEastAsia" w:hAnsiTheme="majorEastAsia" w:hint="eastAsia"/>
          <w:lang w:eastAsia="ko-KR"/>
        </w:rPr>
        <w:t>그래프로 나타낼 수 있도록 선제적으로 정리한 데이터베이스입니다.</w:t>
      </w:r>
    </w:p>
    <w:p w14:paraId="74E12165" w14:textId="21E66E01" w:rsidR="00D631B9" w:rsidRDefault="003800DB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>지역,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>동네별로 주어진 정보를 분류시간,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>최저가격,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>평균가격,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>최고가격,</w:t>
      </w:r>
      <w:r>
        <w:rPr>
          <w:rFonts w:asciiTheme="majorEastAsia" w:eastAsiaTheme="majorEastAsia" w:hAnsiTheme="majorEastAsia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lang w:eastAsia="ko-KR"/>
        </w:rPr>
        <w:t xml:space="preserve">전체 게시글 수로 정리하여 </w:t>
      </w:r>
      <w:r w:rsidR="00DF260A">
        <w:rPr>
          <w:rFonts w:asciiTheme="majorEastAsia" w:eastAsiaTheme="majorEastAsia" w:hAnsiTheme="majorEastAsia" w:hint="eastAsia"/>
          <w:lang w:eastAsia="ko-KR"/>
        </w:rPr>
        <w:t xml:space="preserve">사용자가 </w:t>
      </w:r>
      <w:r w:rsidR="0091707A">
        <w:rPr>
          <w:rFonts w:asciiTheme="majorEastAsia" w:eastAsiaTheme="majorEastAsia" w:hAnsiTheme="majorEastAsia" w:hint="eastAsia"/>
          <w:lang w:eastAsia="ko-KR"/>
        </w:rPr>
        <w:t>통계로 볼 수 있도록 전용으로 준비된 데이터 베이스입니다.</w:t>
      </w:r>
    </w:p>
    <w:p w14:paraId="659EEAA4" w14:textId="0BC073CC" w:rsidR="003B76EF" w:rsidRDefault="003B76EF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lang w:eastAsia="ko-KR"/>
        </w:rPr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271"/>
        <w:gridCol w:w="8805"/>
      </w:tblGrid>
      <w:tr w:rsidR="00F8784E" w:rsidRPr="000C4A01" w14:paraId="28EA3859" w14:textId="77777777" w:rsidTr="00B16F05">
        <w:tc>
          <w:tcPr>
            <w:tcW w:w="10076" w:type="dxa"/>
            <w:gridSpan w:val="2"/>
          </w:tcPr>
          <w:p w14:paraId="649E5330" w14:textId="5E2E9B19" w:rsidR="00F8784E" w:rsidRDefault="00F8784E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</w:rPr>
              <w:t>집계 데이터 베이스의 지역별 구분</w:t>
            </w:r>
          </w:p>
        </w:tc>
      </w:tr>
      <w:tr w:rsidR="007E321D" w:rsidRPr="000C4A01" w14:paraId="62D1EF2D" w14:textId="77777777" w:rsidTr="004B2F4A">
        <w:tc>
          <w:tcPr>
            <w:tcW w:w="1271" w:type="dxa"/>
          </w:tcPr>
          <w:p w14:paraId="07173968" w14:textId="4FFD42A3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hint="eastAsia"/>
                <w:sz w:val="22"/>
              </w:rPr>
              <w:t>전국</w:t>
            </w:r>
          </w:p>
        </w:tc>
        <w:tc>
          <w:tcPr>
            <w:tcW w:w="8805" w:type="dxa"/>
          </w:tcPr>
          <w:p w14:paraId="2101F2F2" w14:textId="74457899" w:rsidR="007E321D" w:rsidRPr="000C4A01" w:rsidRDefault="000C4A01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</w:rPr>
              <w:t>전국</w:t>
            </w:r>
          </w:p>
        </w:tc>
      </w:tr>
      <w:tr w:rsidR="007E321D" w:rsidRPr="000C4A01" w14:paraId="10A267DE" w14:textId="77777777" w:rsidTr="004B2F4A">
        <w:tc>
          <w:tcPr>
            <w:tcW w:w="1271" w:type="dxa"/>
          </w:tcPr>
          <w:p w14:paraId="2AD17335" w14:textId="7CF029EA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서울</w:t>
            </w:r>
          </w:p>
        </w:tc>
        <w:tc>
          <w:tcPr>
            <w:tcW w:w="8805" w:type="dxa"/>
          </w:tcPr>
          <w:p w14:paraId="403D7446" w14:textId="1947DCC1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관악구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광진구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구로구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금천구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노원구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도봉구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동대문구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마포구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서대문구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서초구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송파구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영등포구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용산구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은평구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종로구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중랑구</w:t>
            </w:r>
          </w:p>
        </w:tc>
      </w:tr>
      <w:tr w:rsidR="007E321D" w:rsidRPr="000C4A01" w14:paraId="1951676F" w14:textId="77777777" w:rsidTr="004B2F4A">
        <w:tc>
          <w:tcPr>
            <w:tcW w:w="1271" w:type="dxa"/>
          </w:tcPr>
          <w:p w14:paraId="4177593C" w14:textId="2484EF8B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부산</w:t>
            </w:r>
          </w:p>
        </w:tc>
        <w:tc>
          <w:tcPr>
            <w:tcW w:w="8805" w:type="dxa"/>
          </w:tcPr>
          <w:p w14:paraId="1AA7255F" w14:textId="74EC8957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금청구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기장군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동래구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부산진구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사상구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사하구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영도구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 xml:space="preserve">해운대구 </w:t>
            </w:r>
          </w:p>
        </w:tc>
      </w:tr>
      <w:tr w:rsidR="007E321D" w:rsidRPr="000C4A01" w14:paraId="50B3B9FB" w14:textId="77777777" w:rsidTr="004B2F4A">
        <w:tc>
          <w:tcPr>
            <w:tcW w:w="1271" w:type="dxa"/>
          </w:tcPr>
          <w:p w14:paraId="62F9D075" w14:textId="1AE672F4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대구</w:t>
            </w:r>
          </w:p>
        </w:tc>
        <w:tc>
          <w:tcPr>
            <w:tcW w:w="8805" w:type="dxa"/>
          </w:tcPr>
          <w:p w14:paraId="24BF0F1E" w14:textId="315DB569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달서구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달성군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수성구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</w:p>
        </w:tc>
      </w:tr>
      <w:tr w:rsidR="007E321D" w:rsidRPr="000C4A01" w14:paraId="1BFC9E3D" w14:textId="77777777" w:rsidTr="004B2F4A">
        <w:tc>
          <w:tcPr>
            <w:tcW w:w="1271" w:type="dxa"/>
          </w:tcPr>
          <w:p w14:paraId="19F2A1FC" w14:textId="15D4AABF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인천</w:t>
            </w:r>
          </w:p>
        </w:tc>
        <w:tc>
          <w:tcPr>
            <w:tcW w:w="8805" w:type="dxa"/>
          </w:tcPr>
          <w:p w14:paraId="0C3D052F" w14:textId="730538B6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강화군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계양구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미추홀구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부평구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연수구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옹진군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</w:p>
        </w:tc>
      </w:tr>
      <w:tr w:rsidR="007E321D" w:rsidRPr="000C4A01" w14:paraId="25E69919" w14:textId="77777777" w:rsidTr="004B2F4A">
        <w:tc>
          <w:tcPr>
            <w:tcW w:w="1271" w:type="dxa"/>
          </w:tcPr>
          <w:p w14:paraId="454F4C8C" w14:textId="1AA72C64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광주</w:t>
            </w:r>
          </w:p>
        </w:tc>
        <w:tc>
          <w:tcPr>
            <w:tcW w:w="8805" w:type="dxa"/>
          </w:tcPr>
          <w:p w14:paraId="0E386E27" w14:textId="2A5D8778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강화군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계양구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미추홀구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부평구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연수구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옹진군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</w:p>
        </w:tc>
      </w:tr>
      <w:tr w:rsidR="007E321D" w:rsidRPr="000C4A01" w14:paraId="4843BB4A" w14:textId="77777777" w:rsidTr="004B2F4A">
        <w:tc>
          <w:tcPr>
            <w:tcW w:w="1271" w:type="dxa"/>
          </w:tcPr>
          <w:p w14:paraId="1A8C2023" w14:textId="1A5ECB5A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대전</w:t>
            </w:r>
          </w:p>
        </w:tc>
        <w:tc>
          <w:tcPr>
            <w:tcW w:w="8805" w:type="dxa"/>
          </w:tcPr>
          <w:p w14:paraId="0CB9A035" w14:textId="6122C90E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광신구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</w:p>
        </w:tc>
      </w:tr>
      <w:tr w:rsidR="007E321D" w:rsidRPr="000C4A01" w14:paraId="7BC3B1B3" w14:textId="77777777" w:rsidTr="004B2F4A">
        <w:tc>
          <w:tcPr>
            <w:tcW w:w="1271" w:type="dxa"/>
          </w:tcPr>
          <w:p w14:paraId="6974DBE6" w14:textId="41ABF910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울산</w:t>
            </w:r>
          </w:p>
        </w:tc>
        <w:tc>
          <w:tcPr>
            <w:tcW w:w="8805" w:type="dxa"/>
          </w:tcPr>
          <w:p w14:paraId="4324F47A" w14:textId="0E87FC59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대덕수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유성구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중구</w:t>
            </w:r>
          </w:p>
        </w:tc>
      </w:tr>
      <w:tr w:rsidR="007E321D" w:rsidRPr="000C4A01" w14:paraId="6F3C7AEA" w14:textId="77777777" w:rsidTr="004B2F4A">
        <w:tc>
          <w:tcPr>
            <w:tcW w:w="1271" w:type="dxa"/>
          </w:tcPr>
          <w:p w14:paraId="1D8527E0" w14:textId="7D7EAB95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세종</w:t>
            </w:r>
          </w:p>
        </w:tc>
        <w:tc>
          <w:tcPr>
            <w:tcW w:w="8805" w:type="dxa"/>
          </w:tcPr>
          <w:p w14:paraId="18577BFE" w14:textId="11E8A924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가람동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고운동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금남면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나성동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다정동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대평동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도담동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반곡동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보람동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부강면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새롬동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소담동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소정면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아름동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어진동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연기면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연돔연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연서면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장군면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전동면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전의면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조치원읍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종촌동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집현동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한솔동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해밀동</w:t>
            </w:r>
          </w:p>
        </w:tc>
      </w:tr>
      <w:tr w:rsidR="007E321D" w:rsidRPr="000C4A01" w14:paraId="37C27F66" w14:textId="77777777" w:rsidTr="004B2F4A">
        <w:tc>
          <w:tcPr>
            <w:tcW w:w="1271" w:type="dxa"/>
          </w:tcPr>
          <w:p w14:paraId="7E445352" w14:textId="7F896BFC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경기</w:t>
            </w:r>
          </w:p>
        </w:tc>
        <w:tc>
          <w:tcPr>
            <w:tcW w:w="8805" w:type="dxa"/>
          </w:tcPr>
          <w:p w14:paraId="1E3D7BC9" w14:textId="25AD9682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가평군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고양시 덕양구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고양시 일산동구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고양시 일산서구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과천시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광명시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구리시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군포시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김포시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남양주시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동두천시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부천시 소사구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부천시 오정구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부천시 원미구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성남시 분당구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성남시 수정구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성남시 중원구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수원시 권선구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수원시 영통구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수원시 장안구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수원시 팔달구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시흥시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안산시 단원구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안산시 상록구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산성시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안양시 동안구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안양시 만안구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양평군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여주시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연천군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오산시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용인시 기흥구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용인시 수지구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용인시 처인구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의왕시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의정부시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이천시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파주시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평택시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포천시</w:t>
            </w:r>
          </w:p>
        </w:tc>
      </w:tr>
      <w:tr w:rsidR="007E321D" w:rsidRPr="000C4A01" w14:paraId="35793567" w14:textId="77777777" w:rsidTr="004B2F4A">
        <w:tc>
          <w:tcPr>
            <w:tcW w:w="1271" w:type="dxa"/>
          </w:tcPr>
          <w:p w14:paraId="3B9E3A6E" w14:textId="5600A24C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lastRenderedPageBreak/>
              <w:t>강원</w:t>
            </w:r>
          </w:p>
        </w:tc>
        <w:tc>
          <w:tcPr>
            <w:tcW w:w="8805" w:type="dxa"/>
          </w:tcPr>
          <w:p w14:paraId="403467A7" w14:textId="0F73B732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강릉시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동해시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삼척시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속초시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양구군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영월군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원주시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인제군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정선군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철원군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춘천시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태백시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평창군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홍천군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화천군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횡성군</w:t>
            </w:r>
          </w:p>
        </w:tc>
      </w:tr>
      <w:tr w:rsidR="007E321D" w:rsidRPr="000C4A01" w14:paraId="2BBED953" w14:textId="77777777" w:rsidTr="004B2F4A">
        <w:tc>
          <w:tcPr>
            <w:tcW w:w="1271" w:type="dxa"/>
          </w:tcPr>
          <w:p w14:paraId="0602920E" w14:textId="715F3245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충북</w:t>
            </w:r>
          </w:p>
        </w:tc>
        <w:tc>
          <w:tcPr>
            <w:tcW w:w="8805" w:type="dxa"/>
          </w:tcPr>
          <w:p w14:paraId="2BA9CA33" w14:textId="6547B4F4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괴산군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단양군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보은군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영동군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영동군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옥천군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음성군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제천시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증평군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진천군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청주시 상당구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청주시 서원구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청주시 청원구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청주시 홍덕구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충주시</w:t>
            </w:r>
          </w:p>
        </w:tc>
      </w:tr>
      <w:tr w:rsidR="007E321D" w:rsidRPr="000C4A01" w14:paraId="6FA59A60" w14:textId="77777777" w:rsidTr="004B2F4A">
        <w:tc>
          <w:tcPr>
            <w:tcW w:w="1271" w:type="dxa"/>
          </w:tcPr>
          <w:p w14:paraId="53A413FA" w14:textId="6C187A26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충남</w:t>
            </w:r>
          </w:p>
        </w:tc>
        <w:tc>
          <w:tcPr>
            <w:tcW w:w="8805" w:type="dxa"/>
          </w:tcPr>
          <w:p w14:paraId="589F3AF4" w14:textId="0AF5F2E6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계룡시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공주시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금산군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논산시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당진시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보령시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부여군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서천군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아산시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예산군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천안시 동남구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천안시 서북구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태안군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홍성군</w:t>
            </w:r>
          </w:p>
        </w:tc>
      </w:tr>
      <w:tr w:rsidR="007E321D" w:rsidRPr="000C4A01" w14:paraId="4EFDA2C7" w14:textId="77777777" w:rsidTr="004B2F4A">
        <w:tc>
          <w:tcPr>
            <w:tcW w:w="1271" w:type="dxa"/>
          </w:tcPr>
          <w:p w14:paraId="3F2038C1" w14:textId="0212F207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전북</w:t>
            </w:r>
          </w:p>
        </w:tc>
        <w:tc>
          <w:tcPr>
            <w:tcW w:w="8805" w:type="dxa"/>
          </w:tcPr>
          <w:p w14:paraId="522E22E6" w14:textId="18741781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고창군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군산시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김제시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남원시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무주군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부안군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순창군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완주군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익산시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임실군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장수군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전주시 덕진구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전주시 완산구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정읍시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진안군</w:t>
            </w:r>
          </w:p>
        </w:tc>
      </w:tr>
      <w:tr w:rsidR="007E321D" w:rsidRPr="000C4A01" w14:paraId="13FF7568" w14:textId="77777777" w:rsidTr="004B2F4A">
        <w:tc>
          <w:tcPr>
            <w:tcW w:w="1271" w:type="dxa"/>
          </w:tcPr>
          <w:p w14:paraId="735A823C" w14:textId="2BDBB183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전남</w:t>
            </w:r>
          </w:p>
        </w:tc>
        <w:tc>
          <w:tcPr>
            <w:tcW w:w="8805" w:type="dxa"/>
          </w:tcPr>
          <w:p w14:paraId="72431EBF" w14:textId="38B68150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강진군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고흥군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곡성군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광양시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구례군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나주시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담양군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목포시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무안군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보성군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순천시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신안군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여수시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영암군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완도군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장성군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장흥군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진도군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>,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함평군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해남군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화순군</w:t>
            </w:r>
          </w:p>
        </w:tc>
      </w:tr>
      <w:tr w:rsidR="007E321D" w:rsidRPr="000C4A01" w14:paraId="2FE08DA5" w14:textId="77777777" w:rsidTr="004B2F4A">
        <w:tc>
          <w:tcPr>
            <w:tcW w:w="1271" w:type="dxa"/>
          </w:tcPr>
          <w:p w14:paraId="4A47DF89" w14:textId="2635C68F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경북</w:t>
            </w:r>
          </w:p>
        </w:tc>
        <w:tc>
          <w:tcPr>
            <w:tcW w:w="8805" w:type="dxa"/>
          </w:tcPr>
          <w:p w14:paraId="425772EC" w14:textId="4C8B9E8C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경산시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경주군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고령군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구미시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군위군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김천시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문경시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봉화군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상주시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성주군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안동시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영덕군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영천시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예천군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울릉군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울진군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의성군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청도군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청송군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칠곡군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포항시 남구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포항시 북구</w:t>
            </w:r>
          </w:p>
        </w:tc>
      </w:tr>
      <w:tr w:rsidR="007E321D" w:rsidRPr="000C4A01" w14:paraId="66A8E589" w14:textId="77777777" w:rsidTr="004B2F4A">
        <w:tc>
          <w:tcPr>
            <w:tcW w:w="1271" w:type="dxa"/>
          </w:tcPr>
          <w:p w14:paraId="54A6B879" w14:textId="780F2FDE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경남</w:t>
            </w:r>
          </w:p>
        </w:tc>
        <w:tc>
          <w:tcPr>
            <w:tcW w:w="8805" w:type="dxa"/>
          </w:tcPr>
          <w:p w14:paraId="1AFFE961" w14:textId="234E3B73" w:rsidR="007E321D" w:rsidRPr="000C4A01" w:rsidRDefault="007E321D" w:rsidP="007E321D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거제시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거창군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고성군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김해시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남해군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밀양시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사천시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산청군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양산시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의령군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진주시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창녕군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창원시 마산합포구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창원시 마산회원구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창원시 성산구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창원시 의창구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창원시 진해구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통영시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하동군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함안군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함양군</w:t>
            </w:r>
            <w:r w:rsidRPr="000C4A01">
              <w:rPr>
                <w:rFonts w:asciiTheme="minorEastAsia" w:eastAsiaTheme="minorEastAsia" w:hAnsiTheme="minorEastAsia" w:cs="Arial" w:hint="eastAsia"/>
                <w:color w:val="000000" w:themeColor="dark1"/>
                <w:kern w:val="24"/>
                <w:sz w:val="22"/>
              </w:rPr>
              <w:t xml:space="preserve">, </w:t>
            </w: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합천군</w:t>
            </w:r>
          </w:p>
        </w:tc>
      </w:tr>
      <w:tr w:rsidR="004B2F4A" w:rsidRPr="000C4A01" w14:paraId="0DD99685" w14:textId="77777777" w:rsidTr="004B2F4A">
        <w:tc>
          <w:tcPr>
            <w:tcW w:w="1271" w:type="dxa"/>
          </w:tcPr>
          <w:p w14:paraId="787A948E" w14:textId="79AC4245" w:rsidR="004B2F4A" w:rsidRPr="000C4A01" w:rsidRDefault="004B2F4A" w:rsidP="004B2F4A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0C4A01">
              <w:rPr>
                <w:rFonts w:asciiTheme="minorEastAsia" w:eastAsiaTheme="minorEastAsia" w:hAnsiTheme="minorEastAsia" w:cs="Arial"/>
                <w:color w:val="000000" w:themeColor="dark1"/>
                <w:kern w:val="24"/>
                <w:sz w:val="22"/>
              </w:rPr>
              <w:t>제주</w:t>
            </w:r>
          </w:p>
        </w:tc>
        <w:tc>
          <w:tcPr>
            <w:tcW w:w="8805" w:type="dxa"/>
          </w:tcPr>
          <w:p w14:paraId="11A1F8FC" w14:textId="4C43AFFF" w:rsidR="004B2F4A" w:rsidRPr="000C4A01" w:rsidRDefault="009D29B9" w:rsidP="004B2F4A">
            <w:pPr>
              <w:tabs>
                <w:tab w:val="clear" w:pos="8640"/>
              </w:tabs>
              <w:jc w:val="left"/>
              <w:rPr>
                <w:rFonts w:asciiTheme="minorEastAsia" w:eastAsiaTheme="minorEastAsia" w:hAnsiTheme="minorEastAsia"/>
                <w:sz w:val="22"/>
              </w:rPr>
            </w:pPr>
            <w:r w:rsidRPr="009D29B9">
              <w:rPr>
                <w:rFonts w:asciiTheme="minorEastAsia" w:eastAsiaTheme="minorEastAsia" w:hAnsiTheme="minorEastAsia" w:hint="eastAsia"/>
                <w:sz w:val="22"/>
              </w:rPr>
              <w:t>서귀포시, 제주시</w:t>
            </w:r>
          </w:p>
        </w:tc>
      </w:tr>
    </w:tbl>
    <w:p w14:paraId="71272190" w14:textId="660C884A" w:rsidR="00A07BA4" w:rsidRPr="00621805" w:rsidRDefault="003E64B7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각 지역 및 동네를 기준으로 한 최저가격,</w:t>
      </w:r>
      <w:r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평균가격,</w:t>
      </w:r>
      <w:r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최고가격,</w:t>
      </w:r>
      <w:r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게시글의 수를 데이터로 바로 보여줌으로써 </w:t>
      </w:r>
      <w:r w:rsidR="00920E1F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사용자는 본인이 팔거나 살 관심 대상품목의 </w:t>
      </w:r>
      <w:r w:rsidR="00BF015D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적정판매가를 추측하거나 거래량을 통하여 </w:t>
      </w:r>
      <w:r w:rsidR="00347182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판매될 가능성에 대해서 재고해볼 수 있습니다.</w:t>
      </w:r>
    </w:p>
    <w:p w14:paraId="09D563AA" w14:textId="7B3C8987" w:rsidR="00347182" w:rsidRPr="00621805" w:rsidRDefault="00347182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가격과 제품의 거래량을 알 경우 </w:t>
      </w:r>
      <w:r w:rsidR="00020751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빠르게 매각하고 싶거나 늦더라도 비싸게 매각한 다면 </w:t>
      </w:r>
      <w:r w:rsidR="007A3FC5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가격설정</w:t>
      </w:r>
      <w:r w:rsidR="002F0B91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7A3FC5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하는데 더 확연한 정보를 제공할 수 있습니다.</w:t>
      </w:r>
    </w:p>
    <w:p w14:paraId="11E946DA" w14:textId="147C9363" w:rsidR="00A21D40" w:rsidRPr="00621805" w:rsidRDefault="00A21D40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720E9660" w14:textId="024FCC53" w:rsidR="00AC0E73" w:rsidRPr="00621805" w:rsidRDefault="00AC0E73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추적D</w:t>
      </w:r>
      <w:r w:rsidRPr="00621805">
        <w:rPr>
          <w:rFonts w:asciiTheme="majorEastAsia" w:eastAsiaTheme="majorEastAsia" w:hAnsiTheme="majorEastAsia"/>
          <w:sz w:val="22"/>
          <w:szCs w:val="22"/>
          <w:lang w:eastAsia="ko-KR"/>
        </w:rPr>
        <w:t>ata</w:t>
      </w:r>
    </w:p>
    <w:p w14:paraId="4A5E2C72" w14:textId="419A3098" w:rsidR="00AC0E73" w:rsidRPr="00621805" w:rsidRDefault="00AC0E73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추적</w:t>
      </w:r>
      <w:r w:rsidR="00740724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알림 설정 데이터 베이스는</w:t>
      </w:r>
      <w:r w:rsidR="00733B57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7670E0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유저별로 설정할 수 있는 데이터베이스로 </w:t>
      </w:r>
      <w:r w:rsidR="00590CA6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1개의 데이터베이스에 유저들이 설정한 </w:t>
      </w:r>
      <w:r w:rsidR="007425CC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추적희망 물품에 대한 정보를 보관합니다.</w:t>
      </w:r>
    </w:p>
    <w:p w14:paraId="53471D7F" w14:textId="603CD4CC" w:rsidR="007425CC" w:rsidRPr="00621805" w:rsidRDefault="009C0789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데이터베이스에 설정된 조건에 맞는 물품이 있다면 메일 등 </w:t>
      </w:r>
      <w:r w:rsidR="002B79D5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연락수단을 통하여 알림을 제공합니다.</w:t>
      </w:r>
      <w:r w:rsidR="002B79D5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2B79D5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이를 통해 매번 해당물건을 찾을 필요가 없습니다.</w:t>
      </w:r>
    </w:p>
    <w:p w14:paraId="18BC714D" w14:textId="5767A150" w:rsidR="002B79D5" w:rsidRPr="00621805" w:rsidRDefault="002B79D5" w:rsidP="00BC20E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데이터베이스의 구분은 알람설정유저I</w:t>
      </w:r>
      <w:r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D,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제품명,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지역,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동네,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태그,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최저가격범위,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최대가격범위,</w:t>
      </w:r>
      <w:r w:rsidR="005630BE" w:rsidRPr="0062180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5630BE" w:rsidRPr="0062180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추적여부설정으로 기록됩니다.</w:t>
      </w:r>
    </w:p>
    <w:p w14:paraId="6B6DC3D0" w14:textId="77777777" w:rsidR="005A5E35" w:rsidRPr="00F37C13" w:rsidRDefault="005A5E35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4FA90E75" w14:textId="69799E63" w:rsidR="00223AF6" w:rsidRDefault="00E06FA5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lastRenderedPageBreak/>
        <w:t>유저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Data</w:t>
      </w:r>
    </w:p>
    <w:p w14:paraId="79BE31E6" w14:textId="040B5CD4" w:rsidR="00E06FA5" w:rsidRDefault="00E06FA5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유저 정보를 저장하는 데이터베이스는 유저의 정보를 저장하여 보관하는 데이터베이스 입니다.</w:t>
      </w:r>
    </w:p>
    <w:p w14:paraId="42F4E9BD" w14:textId="3E1DFC71" w:rsidR="00E06FA5" w:rsidRDefault="00E06FA5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아이디,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비밀번호,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이메일,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가입일,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로그,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비고로 저장하여 유저가 </w:t>
      </w:r>
      <w:r w:rsidR="00F40616">
        <w:rPr>
          <w:rFonts w:asciiTheme="majorEastAsia" w:eastAsiaTheme="majorEastAsia" w:hAnsiTheme="majorEastAsia" w:hint="eastAsia"/>
          <w:sz w:val="22"/>
          <w:szCs w:val="22"/>
          <w:lang w:eastAsia="ko-KR"/>
        </w:rPr>
        <w:t>데이터를 불러 올 때</w:t>
      </w:r>
      <w:r w:rsidR="00F40616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, </w:t>
      </w:r>
      <w:r w:rsidR="00F40616">
        <w:rPr>
          <w:rFonts w:asciiTheme="majorEastAsia" w:eastAsiaTheme="majorEastAsia" w:hAnsiTheme="majorEastAsia" w:hint="eastAsia"/>
          <w:sz w:val="22"/>
          <w:szCs w:val="22"/>
          <w:lang w:eastAsia="ko-KR"/>
        </w:rPr>
        <w:t>필요한 정보를 활용할 때 기준으로 사용하는 데이터 베이스입니다.</w:t>
      </w:r>
    </w:p>
    <w:p w14:paraId="1F6A557E" w14:textId="4D5E7F77" w:rsidR="00F40616" w:rsidRDefault="00F40616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3D4CD704" w14:textId="34FA0ACC" w:rsidR="00F40616" w:rsidRDefault="006074DD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게시판D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ata</w:t>
      </w:r>
    </w:p>
    <w:p w14:paraId="777D0F25" w14:textId="4A3038B9" w:rsidR="006074DD" w:rsidRDefault="00027D57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게시판데이터는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BC38A7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사이트 사용자간의 정보를 교류할수 있고 알림을 줄 수 있도록 설정한 </w:t>
      </w:r>
      <w:r w:rsidR="00215865">
        <w:rPr>
          <w:rFonts w:asciiTheme="majorEastAsia" w:eastAsiaTheme="majorEastAsia" w:hAnsiTheme="majorEastAsia" w:hint="eastAsia"/>
          <w:sz w:val="22"/>
          <w:szCs w:val="22"/>
          <w:lang w:eastAsia="ko-KR"/>
        </w:rPr>
        <w:t>게시판의 정보를 저장하고 입출력하는 데이터베이스입니다.</w:t>
      </w:r>
    </w:p>
    <w:p w14:paraId="36FCFD7B" w14:textId="6BC4FA46" w:rsidR="00215865" w:rsidRDefault="005E4CCE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해당 데이터에는 글번호,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글제목,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작성자i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d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명,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작성일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글내용,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댓글을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A0062B">
        <w:rPr>
          <w:rFonts w:asciiTheme="majorEastAsia" w:eastAsiaTheme="majorEastAsia" w:hAnsiTheme="majorEastAsia" w:hint="eastAsia"/>
          <w:sz w:val="22"/>
          <w:szCs w:val="22"/>
          <w:lang w:eastAsia="ko-KR"/>
        </w:rPr>
        <w:t>저장합니다.</w:t>
      </w:r>
    </w:p>
    <w:p w14:paraId="7EC245BD" w14:textId="7DFA5CAA" w:rsidR="00A0062B" w:rsidRDefault="00A0062B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08C1F373" w14:textId="494E395F" w:rsidR="00A0062B" w:rsidRDefault="003079C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문의D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ata</w:t>
      </w:r>
    </w:p>
    <w:p w14:paraId="58FBCDF9" w14:textId="1C20DD01" w:rsidR="003079CC" w:rsidRDefault="003079C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문의사항을 접수하는 데이터베이스는 </w:t>
      </w:r>
      <w:r w:rsidR="00167C42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문의사항에 문의할경우 데이터를 저장하는 </w:t>
      </w:r>
      <w:r w:rsidR="00B1228C">
        <w:rPr>
          <w:rFonts w:asciiTheme="majorEastAsia" w:eastAsiaTheme="majorEastAsia" w:hAnsiTheme="majorEastAsia" w:hint="eastAsia"/>
          <w:sz w:val="22"/>
          <w:szCs w:val="22"/>
          <w:lang w:eastAsia="ko-KR"/>
        </w:rPr>
        <w:t>데이터베이스입니다.</w:t>
      </w:r>
    </w:p>
    <w:p w14:paraId="33CB3A25" w14:textId="4ED17078" w:rsidR="00B1228C" w:rsidRDefault="00B1228C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문의번호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문의자의 아이디,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문의보낸시간,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문의글의 제목,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문의글의 내</w:t>
      </w:r>
      <w:r w:rsidR="00CE05FB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용을 저장하여 두었다가 </w:t>
      </w:r>
      <w:r w:rsidR="00EF6792">
        <w:rPr>
          <w:rFonts w:asciiTheme="majorEastAsia" w:eastAsiaTheme="majorEastAsia" w:hAnsiTheme="majorEastAsia" w:hint="eastAsia"/>
          <w:sz w:val="22"/>
          <w:szCs w:val="22"/>
          <w:lang w:eastAsia="ko-KR"/>
        </w:rPr>
        <w:t>추후에 개발자,</w:t>
      </w:r>
      <w:r w:rsidR="00EF6792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EF6792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사이트 관리자가 열람하여 사용자가 </w:t>
      </w:r>
      <w:r w:rsidR="00F668C5">
        <w:rPr>
          <w:rFonts w:asciiTheme="majorEastAsia" w:eastAsiaTheme="majorEastAsia" w:hAnsiTheme="majorEastAsia" w:hint="eastAsia"/>
          <w:sz w:val="22"/>
          <w:szCs w:val="22"/>
          <w:lang w:eastAsia="ko-KR"/>
        </w:rPr>
        <w:t>사이트관리자,</w:t>
      </w:r>
      <w:r w:rsidR="00F668C5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F668C5">
        <w:rPr>
          <w:rFonts w:asciiTheme="majorEastAsia" w:eastAsiaTheme="majorEastAsia" w:hAnsiTheme="majorEastAsia" w:hint="eastAsia"/>
          <w:sz w:val="22"/>
          <w:szCs w:val="22"/>
          <w:lang w:eastAsia="ko-KR"/>
        </w:rPr>
        <w:t>개발자측으로 보낸 내용을 열람할 수 있습니다.</w:t>
      </w:r>
    </w:p>
    <w:p w14:paraId="53D48D74" w14:textId="12F78FA1" w:rsidR="00F668C5" w:rsidRDefault="00F668C5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해당 데이터는 게시글등 외부로 나오지 않으며 오직 개발자와 사이트 관리자만이 열람할 수 있습니다.</w:t>
      </w:r>
    </w:p>
    <w:p w14:paraId="461D69FE" w14:textId="77777777" w:rsidR="00223AF6" w:rsidRDefault="00223AF6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5DA3DDB" w14:textId="77777777" w:rsidR="00223AF6" w:rsidRDefault="00223AF6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19C07E07" w14:textId="77777777" w:rsidR="00223AF6" w:rsidRDefault="00223AF6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460B45D2" w14:textId="4083C244" w:rsidR="00F40DFE" w:rsidRPr="00E36FD8" w:rsidRDefault="00362410">
      <w:pPr>
        <w:tabs>
          <w:tab w:val="clear" w:pos="8640"/>
        </w:tabs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br w:type="page"/>
      </w:r>
    </w:p>
    <w:p w14:paraId="54DDD05E" w14:textId="7AD47EB8" w:rsidR="00D02728" w:rsidRPr="0055178C" w:rsidRDefault="00D02728" w:rsidP="00B02E76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sz w:val="48"/>
          <w:szCs w:val="48"/>
          <w:lang w:eastAsia="ko-KR"/>
        </w:rPr>
      </w:pPr>
      <w:r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lastRenderedPageBreak/>
        <w:t>3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>-</w:t>
      </w:r>
      <w:r w:rsidR="00B37AF7">
        <w:rPr>
          <w:rFonts w:asciiTheme="majorEastAsia" w:eastAsiaTheme="majorEastAsia" w:hAnsiTheme="majorEastAsia"/>
          <w:sz w:val="48"/>
          <w:szCs w:val="48"/>
          <w:lang w:eastAsia="ko-KR"/>
        </w:rPr>
        <w:t>4</w:t>
      </w:r>
      <w:r w:rsidRPr="0055178C">
        <w:rPr>
          <w:rFonts w:asciiTheme="majorEastAsia" w:eastAsiaTheme="majorEastAsia" w:hAnsiTheme="majorEastAsia"/>
          <w:sz w:val="48"/>
          <w:szCs w:val="48"/>
          <w:lang w:eastAsia="ko-KR"/>
        </w:rPr>
        <w:t>.</w:t>
      </w:r>
      <w:r w:rsidR="008325D2" w:rsidRPr="0055178C">
        <w:rPr>
          <w:rFonts w:asciiTheme="majorEastAsia" w:eastAsiaTheme="majorEastAsia" w:hAnsiTheme="majorEastAsia"/>
          <w:sz w:val="48"/>
          <w:szCs w:val="48"/>
          <w:lang w:eastAsia="ko-KR"/>
        </w:rPr>
        <w:t xml:space="preserve"> </w:t>
      </w:r>
      <w:r w:rsidR="008325D2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 xml:space="preserve">1차 </w:t>
      </w:r>
      <w:r w:rsidR="004638A4">
        <w:rPr>
          <w:rFonts w:asciiTheme="majorEastAsia" w:eastAsiaTheme="majorEastAsia" w:hAnsiTheme="majorEastAsia" w:hint="eastAsia"/>
          <w:sz w:val="48"/>
          <w:szCs w:val="48"/>
          <w:lang w:eastAsia="ko-KR"/>
        </w:rPr>
        <w:t xml:space="preserve">이미지 </w:t>
      </w:r>
      <w:r w:rsidR="008325D2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>기획 자료</w:t>
      </w:r>
      <w:r w:rsidR="00D53335" w:rsidRPr="0055178C">
        <w:rPr>
          <w:rFonts w:asciiTheme="majorEastAsia" w:eastAsiaTheme="majorEastAsia" w:hAnsiTheme="majorEastAsia" w:hint="eastAsia"/>
          <w:sz w:val="48"/>
          <w:szCs w:val="48"/>
          <w:lang w:eastAsia="ko-KR"/>
        </w:rPr>
        <w:t xml:space="preserve"> 첨부</w:t>
      </w:r>
    </w:p>
    <w:p w14:paraId="002F29CB" w14:textId="77777777" w:rsidR="00425DEF" w:rsidRPr="0055178C" w:rsidRDefault="00425DEF" w:rsidP="00B02E76">
      <w:pPr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  <w:lang w:eastAsia="ko-KR"/>
        </w:rPr>
      </w:pPr>
    </w:p>
    <w:p w14:paraId="04011167" w14:textId="77777777" w:rsidR="00C30536" w:rsidRPr="0055178C" w:rsidRDefault="00B62C20" w:rsidP="00B02E76">
      <w:pPr>
        <w:keepNext/>
        <w:tabs>
          <w:tab w:val="clear" w:pos="8640"/>
        </w:tabs>
        <w:spacing w:line="276" w:lineRule="auto"/>
        <w:jc w:val="left"/>
        <w:rPr>
          <w:rFonts w:asciiTheme="majorEastAsia" w:eastAsiaTheme="majorEastAsia" w:hAnsiTheme="majorEastAsia"/>
        </w:rPr>
      </w:pPr>
      <w:r w:rsidRPr="0055178C">
        <w:rPr>
          <w:rFonts w:asciiTheme="majorEastAsia" w:eastAsiaTheme="majorEastAsia" w:hAnsiTheme="majorEastAsia" w:hint="eastAsia"/>
          <w:noProof/>
          <w:lang w:eastAsia="ko-KR"/>
        </w:rPr>
        <w:drawing>
          <wp:inline distT="0" distB="0" distL="0" distR="0" wp14:anchorId="734D7274" wp14:editId="5522FEEE">
            <wp:extent cx="6400800" cy="32099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52BD" w14:textId="363F92B0" w:rsidR="00666C61" w:rsidRPr="001C1FCA" w:rsidRDefault="00815739" w:rsidP="004840B6">
      <w:pPr>
        <w:pStyle w:val="a8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그림</w:t>
      </w:r>
      <w:r w:rsidR="00AF1BD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2</w: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C30536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첫 로그인 화면</w:t>
      </w:r>
    </w:p>
    <w:p w14:paraId="67C2B7D1" w14:textId="4A4DCF68" w:rsidR="00AB5DC6" w:rsidRPr="001C1FCA" w:rsidRDefault="00AB5DC6" w:rsidP="004840B6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첫 로그인 화면은 홈페이지를 처음 방문하는 유저가 보게 될 화면으로 사이트의 캐릭터와 검색창,</w:t>
      </w:r>
      <w:r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</w:t>
      </w:r>
      <w:r w:rsidR="002D44C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버튼</w:t>
      </w: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을 제공하여 심플하게 디자인하였습니다.</w:t>
      </w:r>
    </w:p>
    <w:p w14:paraId="46D38FAF" w14:textId="64354036" w:rsidR="00CB4ADC" w:rsidRPr="001C1FCA" w:rsidRDefault="00AA3ED4" w:rsidP="004840B6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해당 페이지에서 제공하는 기능은 아래와 같습니다.</w:t>
      </w:r>
    </w:p>
    <w:p w14:paraId="3F462397" w14:textId="16909756" w:rsidR="00CB4ADC" w:rsidRPr="001C1FCA" w:rsidRDefault="00CB4ADC" w:rsidP="004840B6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 하기</w:t>
      </w:r>
    </w:p>
    <w:p w14:paraId="292B3F12" w14:textId="2B19C468" w:rsidR="00CB4ADC" w:rsidRPr="001C1FCA" w:rsidRDefault="00CB4ADC" w:rsidP="004840B6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검색하기</w:t>
      </w:r>
    </w:p>
    <w:p w14:paraId="42F7205F" w14:textId="77777777" w:rsidR="00CB4ADC" w:rsidRPr="001C1FCA" w:rsidRDefault="00CB4ADC" w:rsidP="004840B6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4F7CA65C" w14:textId="074640DB" w:rsidR="00AB5DC6" w:rsidRPr="001C1FCA" w:rsidRDefault="00CD303E" w:rsidP="004840B6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간단하게 </w:t>
      </w:r>
      <w:r w:rsidRPr="001C1FCA">
        <w:rPr>
          <w:rFonts w:asciiTheme="minorEastAsia" w:eastAsiaTheme="minorEastAsia" w:hAnsiTheme="minorEastAsia"/>
          <w:sz w:val="22"/>
          <w:szCs w:val="22"/>
          <w:lang w:eastAsia="ko-KR"/>
        </w:rPr>
        <w:t>2</w:t>
      </w: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가지 기능을 배정하였는데 </w:t>
      </w:r>
      <w:r w:rsidR="00EE48EF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검색을 통하여 바로 검색내용을 볼 수 있는 기능과 로그인을 할 수 있는 버튼입니다.</w:t>
      </w:r>
    </w:p>
    <w:p w14:paraId="2D32C749" w14:textId="1FE18993" w:rsidR="00EE48EF" w:rsidRPr="001C1FCA" w:rsidRDefault="00462D2F" w:rsidP="004840B6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로그인을 하지 않았다면 </w:t>
      </w:r>
      <w:r w:rsidR="009275BE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모든 기능을 제공할 수는 없지만 당일 정보를 </w:t>
      </w:r>
      <w:r w:rsidR="00F26495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기준으로 하여 </w:t>
      </w:r>
      <w:r w:rsidR="00953BF9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중고물품의 정보와 데이터를 얻을 수 있습니다.</w:t>
      </w:r>
    </w:p>
    <w:p w14:paraId="3E4A67A1" w14:textId="7180EF23" w:rsidR="00386FB1" w:rsidRPr="001C1FCA" w:rsidRDefault="00386FB1" w:rsidP="00B02E76">
      <w:pPr>
        <w:tabs>
          <w:tab w:val="clear" w:pos="8640"/>
        </w:tabs>
        <w:spacing w:line="276" w:lineRule="auto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43432FEE" w14:textId="77777777" w:rsidR="00C30536" w:rsidRPr="001C1FCA" w:rsidRDefault="00C30536" w:rsidP="00B02E76">
      <w:pPr>
        <w:keepNext/>
        <w:tabs>
          <w:tab w:val="clear" w:pos="8640"/>
        </w:tabs>
        <w:spacing w:line="276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B2A835F" wp14:editId="4E18FB33">
            <wp:extent cx="6391275" cy="32289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FF26" w14:textId="28386AB9" w:rsidR="001C1214" w:rsidRPr="001C1FCA" w:rsidRDefault="00BB447F" w:rsidP="00374213">
      <w:pPr>
        <w:pStyle w:val="a8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그림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="00C30536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instrText>SEQ 그림 \* ARABIC</w:instrTex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3</w:t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C30536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C30536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 화면</w:t>
      </w:r>
    </w:p>
    <w:p w14:paraId="089BA371" w14:textId="71E3C6C8" w:rsidR="00B02E76" w:rsidRPr="0002798E" w:rsidRDefault="00745850" w:rsidP="00374213">
      <w:pPr>
        <w:pStyle w:val="a1"/>
        <w:spacing w:line="240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 화면은 우측 상단에 있는 사람형태의 아이콘을 누를 때 나옵니다.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일반적인 회원가입도 가능하지만 구글 및 카카오로 로그인할 수도 있게 </w:t>
      </w:r>
      <w:r w:rsidR="004F4039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하였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습니다.</w:t>
      </w:r>
    </w:p>
    <w:p w14:paraId="2002C2FE" w14:textId="77777777" w:rsidR="0022348C" w:rsidRPr="001C1FCA" w:rsidRDefault="0022348C" w:rsidP="00374213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해당 페이지에서 제공하는 기능은 아래와 같습니다.</w:t>
      </w:r>
    </w:p>
    <w:p w14:paraId="24FF5DBF" w14:textId="0A3623DE" w:rsidR="0022348C" w:rsidRPr="001C1FCA" w:rsidRDefault="00B644C5" w:rsidP="00374213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회원가입하기</w:t>
      </w:r>
    </w:p>
    <w:p w14:paraId="73BC2932" w14:textId="4BF0FA68" w:rsidR="0022348C" w:rsidRDefault="00B644C5" w:rsidP="00374213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로그인하기</w:t>
      </w:r>
    </w:p>
    <w:p w14:paraId="790DE7B8" w14:textId="21028883" w:rsidR="00B644C5" w:rsidRPr="001C1FCA" w:rsidRDefault="00B644C5" w:rsidP="00374213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구글 및 카카오로 로그인하기.</w:t>
      </w:r>
    </w:p>
    <w:p w14:paraId="65D463BA" w14:textId="1F57000D" w:rsidR="0022348C" w:rsidRDefault="0022348C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67A9B1E3" w14:textId="77777777" w:rsidR="003D47F1" w:rsidRPr="001C1FCA" w:rsidRDefault="003D47F1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7D3C160C" w14:textId="0742E854" w:rsidR="00FE680B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499B5379" wp14:editId="11160E73">
            <wp:extent cx="6391275" cy="3724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A45B" w14:textId="1970CBF5" w:rsidR="007A4525" w:rsidRPr="001C1FCA" w:rsidRDefault="004403F9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FE680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FE680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FE680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4</w:t>
      </w:r>
      <w:r w:rsidR="00FE680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FE680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FE680B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간편 종합데이터</w:t>
      </w:r>
    </w:p>
    <w:p w14:paraId="16357BC2" w14:textId="49A151B8" w:rsidR="00F42C4A" w:rsidRDefault="000972D5" w:rsidP="00653FCD">
      <w:pPr>
        <w:pStyle w:val="a1"/>
        <w:spacing w:line="240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간편 종합데이터는 처음 검색을 하거나,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로그인한 후 다음 페이지로 넘어 갔을 때 나타나는 창입니다.</w:t>
      </w:r>
    </w:p>
    <w:p w14:paraId="5B24566C" w14:textId="1D7FBC40" w:rsidR="00140C7E" w:rsidRDefault="00A06FBA" w:rsidP="00653FCD">
      <w:pPr>
        <w:pStyle w:val="a1"/>
        <w:spacing w:line="240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위젯 형태의 </w:t>
      </w:r>
      <w:r w:rsidR="00121EEC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간략화된 데이터들이 있으며 </w:t>
      </w:r>
      <w:r w:rsidR="005B32C4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전체의 모든 데이터를 확인할 수는 없지만 </w:t>
      </w:r>
      <w:r w:rsidR="00060520">
        <w:rPr>
          <w:rFonts w:asciiTheme="minorEastAsia" w:eastAsiaTheme="minorEastAsia" w:hAnsiTheme="minorEastAsia" w:hint="eastAsia"/>
          <w:sz w:val="22"/>
          <w:szCs w:val="22"/>
          <w:lang w:eastAsia="ko-KR"/>
        </w:rPr>
        <w:t>간단하게 모든 데이터를 볼 수도 있고 해당 위젯을 클릭함으로써 해당 데이터에 해당하는 페이지에 들어갈 수 도 있습니다.</w:t>
      </w:r>
    </w:p>
    <w:p w14:paraId="3802DDAE" w14:textId="77777777" w:rsidR="00A8356C" w:rsidRPr="001C1FCA" w:rsidRDefault="00A8356C" w:rsidP="00653FCD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해당 페이지에서 제공하는 기능은 아래와 같습니다.</w:t>
      </w:r>
    </w:p>
    <w:p w14:paraId="60FF1AD9" w14:textId="24CA5817" w:rsidR="00A8356C" w:rsidRPr="001C1FCA" w:rsidRDefault="007850C8" w:rsidP="0008452B">
      <w:pPr>
        <w:pStyle w:val="aff2"/>
        <w:numPr>
          <w:ilvl w:val="0"/>
          <w:numId w:val="45"/>
        </w:numPr>
        <w:tabs>
          <w:tab w:val="clear" w:pos="8640"/>
        </w:tabs>
        <w:ind w:leftChars="0"/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위젯을 기반으로 간단하게 정보 보기 및 위젯 </w:t>
      </w:r>
      <w:r w:rsidR="005F6BC4">
        <w:rPr>
          <w:rFonts w:asciiTheme="minorEastAsia" w:eastAsiaTheme="minorEastAsia" w:hAnsiTheme="minorEastAsia" w:hint="eastAsia"/>
          <w:sz w:val="22"/>
          <w:szCs w:val="22"/>
          <w:lang w:eastAsia="ko-KR"/>
        </w:rPr>
        <w:t>설정하기</w:t>
      </w:r>
    </w:p>
    <w:p w14:paraId="35B5F157" w14:textId="472AADFF" w:rsidR="00A8356C" w:rsidRPr="008B617A" w:rsidRDefault="00A8356C" w:rsidP="0008452B">
      <w:pPr>
        <w:tabs>
          <w:tab w:val="clear" w:pos="8640"/>
        </w:tabs>
        <w:jc w:val="left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4A1C3AA6" w14:textId="67FF47CA" w:rsidR="00A8356C" w:rsidRDefault="006D65F3" w:rsidP="0008452B">
      <w:pPr>
        <w:pStyle w:val="a1"/>
        <w:spacing w:line="240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우측</w:t>
      </w:r>
      <w:r w:rsidR="007C57F4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메뉴창을 통하여 다른 페이지를 볼 수 있는 첫 번째 페이지입니다.</w:t>
      </w:r>
    </w:p>
    <w:p w14:paraId="547F348C" w14:textId="77777777" w:rsidR="004D67F9" w:rsidRPr="001C1FCA" w:rsidRDefault="004D67F9" w:rsidP="00653FCD">
      <w:pPr>
        <w:pStyle w:val="a1"/>
        <w:spacing w:line="240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615AD43B" w14:textId="77777777" w:rsidR="00B8770D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62DDEE17" wp14:editId="3C723FA9">
            <wp:extent cx="6391275" cy="4791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624" cy="47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3468" w14:textId="753FB82F" w:rsidR="00F42C4A" w:rsidRPr="001C1FCA" w:rsidRDefault="00B5019A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B8770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B8770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B8770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5</w:t>
      </w:r>
      <w:r w:rsidR="00B8770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CA0E9B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B8770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B8770D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태그로 상세 찾기</w:t>
      </w:r>
    </w:p>
    <w:p w14:paraId="351A0D84" w14:textId="39830273" w:rsidR="00F42C4A" w:rsidRDefault="00680EF6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태그로 상세 찾기 페이지는</w:t>
      </w:r>
      <w:r w:rsidR="002900C0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데이터 전반을 살펴볼</w:t>
      </w:r>
      <w:r w:rsidR="007943E8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2900C0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수는 없지만 </w:t>
      </w:r>
      <w:r w:rsidR="00483A8D">
        <w:rPr>
          <w:rFonts w:asciiTheme="minorEastAsia" w:eastAsiaTheme="minorEastAsia" w:hAnsiTheme="minorEastAsia" w:hint="eastAsia"/>
          <w:sz w:val="22"/>
          <w:szCs w:val="22"/>
          <w:lang w:eastAsia="ko-KR"/>
        </w:rPr>
        <w:t>특정 지역을 기준으로 데이터를 볼 수 있도록 설계한 페이지입니다.</w:t>
      </w:r>
    </w:p>
    <w:p w14:paraId="7201C8F2" w14:textId="19084067" w:rsidR="00483A8D" w:rsidRDefault="00D53BA0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해당페이지에서 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>‘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당근마켓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>’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에서 정한 </w:t>
      </w:r>
      <w:r w:rsidR="00AC22F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지역별 위치를 선택한 뒤 </w:t>
      </w:r>
      <w:r w:rsidR="008C09F6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동네를 고르면 </w:t>
      </w:r>
      <w:r w:rsidR="001237BD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해당하는 </w:t>
      </w:r>
      <w:r w:rsidR="005C5B92">
        <w:rPr>
          <w:rFonts w:asciiTheme="minorEastAsia" w:eastAsiaTheme="minorEastAsia" w:hAnsiTheme="minorEastAsia" w:hint="eastAsia"/>
          <w:sz w:val="22"/>
          <w:szCs w:val="22"/>
          <w:lang w:eastAsia="ko-KR"/>
        </w:rPr>
        <w:t>지역과 동네에 맞는 해당 아이템의 정보가 나옵니다.</w:t>
      </w:r>
    </w:p>
    <w:p w14:paraId="6C9B68A0" w14:textId="5B0DCECC" w:rsidR="009114B5" w:rsidRPr="001C1FCA" w:rsidRDefault="009114B5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중요 기능으로 태그기능을 제공하는데 당근마켓의 글 내용에서 보여지는 내용 중 특정 키워드를 골라서 볼 수 있게 하여 중고거래 특유의 </w:t>
      </w:r>
      <w:r w:rsidR="00433795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다양한 거래 환경에 대응하여 물건을 찾을 수 있도록 </w:t>
      </w:r>
      <w:r w:rsidR="008D41A2">
        <w:rPr>
          <w:rFonts w:asciiTheme="minorEastAsia" w:eastAsiaTheme="minorEastAsia" w:hAnsiTheme="minorEastAsia" w:hint="eastAsia"/>
          <w:sz w:val="22"/>
          <w:szCs w:val="22"/>
          <w:lang w:eastAsia="ko-KR"/>
        </w:rPr>
        <w:t>돕습니다.</w:t>
      </w:r>
    </w:p>
    <w:p w14:paraId="6D2FB878" w14:textId="5AC4C0EA" w:rsidR="00F42C4A" w:rsidRPr="001C1FCA" w:rsidRDefault="00F42C4A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3F1C169E" w14:textId="77777777" w:rsidR="005C3E6C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73BCD3CF" wp14:editId="2CABB82C">
            <wp:extent cx="6400771" cy="5836596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161" cy="584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AB72" w14:textId="2EBB1D37" w:rsidR="00F42C4A" w:rsidRPr="001C1FCA" w:rsidRDefault="004461C1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그림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6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5C3E6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지역별 통계보기</w:t>
      </w:r>
      <w:r w:rsidR="00E12405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E12405">
        <w:rPr>
          <w:rFonts w:asciiTheme="minorEastAsia" w:eastAsiaTheme="minorEastAsia" w:hAnsiTheme="minorEastAsia"/>
          <w:sz w:val="22"/>
          <w:szCs w:val="22"/>
          <w:lang w:eastAsia="ko-KR"/>
        </w:rPr>
        <w:t>-</w:t>
      </w:r>
      <w:r w:rsidR="005C3E6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>1</w:t>
      </w:r>
    </w:p>
    <w:p w14:paraId="7867F12D" w14:textId="6E3CDD8C" w:rsidR="00F42C4A" w:rsidRDefault="000039DE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lastRenderedPageBreak/>
        <w:t xml:space="preserve">지역별 통계보기는 </w:t>
      </w:r>
      <w:r w:rsidR="00AA52A0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지역단위로 나타나는 거래의 전체적인 </w:t>
      </w:r>
      <w:r w:rsidR="005B0BC8">
        <w:rPr>
          <w:rFonts w:asciiTheme="minorEastAsia" w:eastAsiaTheme="minorEastAsia" w:hAnsiTheme="minorEastAsia" w:hint="eastAsia"/>
          <w:sz w:val="22"/>
          <w:szCs w:val="22"/>
          <w:lang w:eastAsia="ko-KR"/>
        </w:rPr>
        <w:t>데이터를 보기 위하여 만들어진 페이지입니다.</w:t>
      </w:r>
      <w:r w:rsidR="00697C60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해당 페이지에서는 </w:t>
      </w:r>
      <w:r w:rsidR="00526F19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지역과 동네별로 </w:t>
      </w:r>
      <w:r w:rsidR="002C6A6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최저가격,</w:t>
      </w:r>
      <w:r w:rsidR="002C6A6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2C6A6A">
        <w:rPr>
          <w:rFonts w:asciiTheme="minorEastAsia" w:eastAsiaTheme="minorEastAsia" w:hAnsiTheme="minorEastAsia" w:hint="eastAsia"/>
          <w:sz w:val="22"/>
          <w:szCs w:val="22"/>
          <w:lang w:eastAsia="ko-KR"/>
        </w:rPr>
        <w:t>평균가격,</w:t>
      </w:r>
      <w:r w:rsidR="002C6A6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2C6A6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최고가격,</w:t>
      </w:r>
      <w:r w:rsidR="002C6A6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592F8F">
        <w:rPr>
          <w:rFonts w:asciiTheme="minorEastAsia" w:eastAsiaTheme="minorEastAsia" w:hAnsiTheme="minorEastAsia" w:hint="eastAsia"/>
          <w:sz w:val="22"/>
          <w:szCs w:val="22"/>
          <w:lang w:eastAsia="ko-KR"/>
        </w:rPr>
        <w:t>전체 거래 게시글의 수를 볼 수 있게</w:t>
      </w:r>
      <w:r w:rsidR="006E4ECB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592F8F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하게 전체적인 </w:t>
      </w:r>
      <w:r w:rsidR="00041F4F">
        <w:rPr>
          <w:rFonts w:asciiTheme="minorEastAsia" w:eastAsiaTheme="minorEastAsia" w:hAnsiTheme="minorEastAsia" w:hint="eastAsia"/>
          <w:sz w:val="22"/>
          <w:szCs w:val="22"/>
          <w:lang w:eastAsia="ko-KR"/>
        </w:rPr>
        <w:t>거래의 흐름을 보여줍니다.</w:t>
      </w:r>
    </w:p>
    <w:p w14:paraId="21253DC4" w14:textId="596ED3D4" w:rsidR="00F42C4A" w:rsidRDefault="00315DB3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해당 페이지를 통해서 </w:t>
      </w:r>
      <w:r w:rsidR="00A4673D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제품의 구매자와 판매자 모두 </w:t>
      </w:r>
      <w:r w:rsidR="00BB4706">
        <w:rPr>
          <w:rFonts w:asciiTheme="minorEastAsia" w:eastAsiaTheme="minorEastAsia" w:hAnsiTheme="minorEastAsia" w:hint="eastAsia"/>
          <w:sz w:val="22"/>
          <w:szCs w:val="22"/>
          <w:lang w:eastAsia="ko-KR"/>
        </w:rPr>
        <w:t>원하는 가격을 찾기 쉽게 합니다</w:t>
      </w:r>
      <w:r w:rsidR="00317DC6">
        <w:rPr>
          <w:rFonts w:asciiTheme="minorEastAsia" w:eastAsiaTheme="minorEastAsia" w:hAnsiTheme="minorEastAsia"/>
          <w:sz w:val="22"/>
          <w:szCs w:val="22"/>
          <w:lang w:eastAsia="ko-KR"/>
        </w:rPr>
        <w:t>.</w:t>
      </w:r>
    </w:p>
    <w:p w14:paraId="0BC152F8" w14:textId="1298BD9A" w:rsidR="001C0977" w:rsidRDefault="001C0977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570EB30E" w14:textId="7CBED903" w:rsidR="002A6DE9" w:rsidRPr="001C1FCA" w:rsidRDefault="001C0977" w:rsidP="001C0977">
      <w:pPr>
        <w:pStyle w:val="a1"/>
        <w:spacing w:line="276" w:lineRule="auto"/>
        <w:rPr>
          <w:rFonts w:asciiTheme="minorEastAsia" w:eastAsiaTheme="minorEastAsia" w:hAnsiTheme="minorEastAsia" w:hint="eastAsia"/>
          <w:sz w:val="22"/>
          <w:szCs w:val="22"/>
          <w:lang w:eastAsia="ko-KR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33793A52" wp14:editId="2AD1FA0B">
            <wp:extent cx="6400165" cy="4756825"/>
            <wp:effectExtent l="0" t="0" r="63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09" cy="476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0399" w14:textId="1EA54591" w:rsidR="00F42C4A" w:rsidRPr="004B4FB6" w:rsidRDefault="001B6E6B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7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5C3E6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지역별 통계보기</w:t>
      </w:r>
      <w:r w:rsidR="00E12405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2A6DE9">
        <w:rPr>
          <w:rFonts w:asciiTheme="minorEastAsia" w:eastAsiaTheme="minorEastAsia" w:hAnsiTheme="minorEastAsia"/>
          <w:sz w:val="22"/>
          <w:szCs w:val="22"/>
          <w:lang w:eastAsia="ko-KR"/>
        </w:rPr>
        <w:t>–</w:t>
      </w:r>
      <w:r w:rsidR="005C3E6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5C3E6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>2</w:t>
      </w:r>
    </w:p>
    <w:p w14:paraId="41E3AAE0" w14:textId="2187B9EB" w:rsidR="002A6DE9" w:rsidRPr="00B537B0" w:rsidRDefault="00711EA8" w:rsidP="002A6DE9">
      <w:pPr>
        <w:pStyle w:val="a1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B537B0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전국 기준 막대그래프 통계는 </w:t>
      </w:r>
      <w:r w:rsidR="00B537B0" w:rsidRPr="00B537B0">
        <w:rPr>
          <w:rFonts w:asciiTheme="minorEastAsia" w:eastAsiaTheme="minorEastAsia" w:hAnsiTheme="minorEastAsia" w:hint="eastAsia"/>
          <w:sz w:val="22"/>
          <w:szCs w:val="22"/>
          <w:lang w:eastAsia="ko-KR"/>
        </w:rPr>
        <w:t>표로 나타난 데이터를 지역 지도 이미지 위에 막대그래프로 표시합니다.</w:t>
      </w:r>
    </w:p>
    <w:p w14:paraId="5EBB2B22" w14:textId="77777777" w:rsidR="00804874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4D0BEF79" wp14:editId="36689242">
            <wp:extent cx="6400800" cy="6524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FAD3" w14:textId="316B039E" w:rsidR="00F42C4A" w:rsidRPr="001C1FCA" w:rsidRDefault="00B341E7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804874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804874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804874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8</w:t>
      </w:r>
      <w:r w:rsidR="00804874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804874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804874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제품 통계 보기</w:t>
      </w:r>
    </w:p>
    <w:p w14:paraId="0F15488F" w14:textId="1954D03D" w:rsidR="00F42C4A" w:rsidRPr="001C1FCA" w:rsidRDefault="009F32B9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제품 통계는 검색어에 해당하는 제품에 대한 정보만 모아서 보여줍니다.</w:t>
      </w:r>
    </w:p>
    <w:p w14:paraId="301B4146" w14:textId="77777777" w:rsidR="0054139E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2F6F45E7" wp14:editId="6A765B26">
            <wp:extent cx="6400800" cy="6800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CC74" w14:textId="12348854" w:rsidR="00F42C4A" w:rsidRPr="001C1FCA" w:rsidRDefault="006D6741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54139E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54139E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54139E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9</w:t>
      </w:r>
      <w:r w:rsidR="0054139E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54139E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54139E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기간별 통계 그래프</w:t>
      </w:r>
      <w:r w:rsidR="00251BE0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251BE0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>1</w:t>
      </w:r>
    </w:p>
    <w:p w14:paraId="702DA1B9" w14:textId="60AF3799" w:rsidR="00F42C4A" w:rsidRPr="001C1FCA" w:rsidRDefault="006553CB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lastRenderedPageBreak/>
        <w:t>기간별 통계는 시기별 정보를 보여줍니다.</w:t>
      </w:r>
    </w:p>
    <w:p w14:paraId="44633D35" w14:textId="77777777" w:rsidR="00C51FEA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101B0A8D" wp14:editId="30407180">
            <wp:extent cx="6400800" cy="68103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B9AD" w14:textId="3A2B57D4" w:rsidR="00F42C4A" w:rsidRPr="001C1FCA" w:rsidRDefault="002E3D46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10</w:t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C51FEA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기간별 통계 그래프 </w:t>
      </w:r>
      <w:r w:rsidR="00C51FEA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>2</w:t>
      </w:r>
    </w:p>
    <w:p w14:paraId="5E1C067C" w14:textId="66BE2545" w:rsidR="00F42C4A" w:rsidRPr="001C1FCA" w:rsidRDefault="00DE4D2F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lastRenderedPageBreak/>
        <w:t>특정 기간을 정하여 해당 기간의 정보만 따로 볼 수 있습니다</w:t>
      </w:r>
      <w:r w:rsidR="000A431D">
        <w:rPr>
          <w:rFonts w:asciiTheme="minorEastAsia" w:eastAsiaTheme="minorEastAsia" w:hAnsiTheme="minorEastAsia"/>
          <w:sz w:val="22"/>
          <w:szCs w:val="22"/>
          <w:lang w:eastAsia="ko-KR"/>
        </w:rPr>
        <w:t>.</w:t>
      </w:r>
    </w:p>
    <w:p w14:paraId="70BE1D38" w14:textId="77777777" w:rsidR="005313D7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0587F576" wp14:editId="74550E9D">
            <wp:extent cx="6391275" cy="43719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EEFF" w14:textId="5437C9C9" w:rsidR="00F42C4A" w:rsidRPr="001C1FCA" w:rsidRDefault="0006177C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5313D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5313D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5313D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11</w:t>
      </w:r>
      <w:r w:rsidR="005313D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5313D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5313D7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추적 알림 설정</w:t>
      </w:r>
    </w:p>
    <w:p w14:paraId="36E6AFE0" w14:textId="44041CA7" w:rsidR="00F42C4A" w:rsidRDefault="00D93EBB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/>
          <w:sz w:val="22"/>
          <w:szCs w:val="22"/>
          <w:lang w:eastAsia="ko-KR"/>
        </w:rPr>
        <w:t>‘</w:t>
      </w:r>
      <w:r w:rsidR="00561F5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추적</w:t>
      </w:r>
      <w:r w:rsidR="00ED1EA4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561F5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알림</w:t>
      </w:r>
      <w:r w:rsidR="00ED1EA4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="00561F5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설정페이지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>’</w:t>
      </w:r>
      <w:r w:rsidR="00561F53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는 </w:t>
      </w:r>
      <w:r w:rsidR="00A1788D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항상 홈페이지를 들어오면서 </w:t>
      </w:r>
      <w:r w:rsidR="009728A7">
        <w:rPr>
          <w:rFonts w:asciiTheme="minorEastAsia" w:eastAsiaTheme="minorEastAsia" w:hAnsiTheme="minorEastAsia" w:hint="eastAsia"/>
          <w:sz w:val="22"/>
          <w:szCs w:val="22"/>
          <w:lang w:eastAsia="ko-KR"/>
        </w:rPr>
        <w:t>확인하지 않고도 원하는 정보가 갱신되었다면 알림을 줄 수 있도록 설정한 페이지입니다.</w:t>
      </w:r>
    </w:p>
    <w:p w14:paraId="0DA70ED9" w14:textId="1B01FC71" w:rsidR="005E69AD" w:rsidRPr="001C1FCA" w:rsidRDefault="002B5A29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페이지에서 </w:t>
      </w:r>
      <w:r w:rsidR="003375B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원하는 제품,</w:t>
      </w:r>
      <w:r w:rsidR="003375B3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3375B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원하는 지역,</w:t>
      </w:r>
      <w:r w:rsidR="003375B3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3375B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원하는 태그,</w:t>
      </w:r>
      <w:r w:rsidR="003375B3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3375B3">
        <w:rPr>
          <w:rFonts w:asciiTheme="minorEastAsia" w:eastAsiaTheme="minorEastAsia" w:hAnsiTheme="minorEastAsia" w:hint="eastAsia"/>
          <w:sz w:val="22"/>
          <w:szCs w:val="22"/>
          <w:lang w:eastAsia="ko-KR"/>
        </w:rPr>
        <w:t>최저가격,</w:t>
      </w:r>
      <w:r w:rsidR="003375B3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3375B3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최대가격을 설정하면 해당 가격에 대한 물건이 나올 시 알림을 주며 </w:t>
      </w:r>
      <w:r w:rsidR="005E69AD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해당 제품을 골라서 볼 수 있도록 지원합니다.</w:t>
      </w:r>
    </w:p>
    <w:p w14:paraId="121FA8A8" w14:textId="77777777" w:rsidR="00EE0542" w:rsidRPr="001C1FCA" w:rsidRDefault="00EE0542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7AD4F549" w14:textId="77777777" w:rsidR="001A2DAC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57B49C2" wp14:editId="7BCA9EDA">
            <wp:extent cx="6391275" cy="41624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F111" w14:textId="57863BFC" w:rsidR="00F42C4A" w:rsidRPr="001C1FCA" w:rsidRDefault="002E7CFD" w:rsidP="00B02E76">
      <w:pPr>
        <w:pStyle w:val="a8"/>
        <w:spacing w:line="276" w:lineRule="auto"/>
        <w:ind w:left="0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1A2DA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1A2DA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1A2DA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12</w:t>
      </w:r>
      <w:r w:rsidR="001A2DA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1A2DAC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1A2DAC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추적 알림 설정 실패</w:t>
      </w:r>
    </w:p>
    <w:p w14:paraId="6EDEEC6F" w14:textId="5CE02975" w:rsidR="00F42C4A" w:rsidRPr="001C1FCA" w:rsidRDefault="00DD7226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추적 알림 설정 페이지의 경우 홈페이지 및 서버에서 정보를 보내었을 때 받을 수 있는 메일이 설정되어야 하고 그 홈페이지를 등록하고 관리 할 수 있도록 로그인이 되어야 하기 때문에 로그인을 하지 않을 경우 위의 페이지 이미지와 같이 로그인을 다시 하고 방문하여 달라는 알림이 나타나며 알림 설정 기능을 사용할 수 없습니다.</w:t>
      </w:r>
    </w:p>
    <w:p w14:paraId="0BD8E4F9" w14:textId="1AD4D23E" w:rsidR="00F42C4A" w:rsidRPr="001C1FCA" w:rsidRDefault="00F42C4A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25F52BC2" w14:textId="77777777" w:rsidR="003B3239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6657EE44" wp14:editId="438C7786">
            <wp:extent cx="6391275" cy="3924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4752" w14:textId="5C3AE7D5" w:rsidR="00F42C4A" w:rsidRPr="001C1FCA" w:rsidRDefault="00BF6A06" w:rsidP="00B02E76">
      <w:pPr>
        <w:pStyle w:val="a8"/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3B3239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3B3239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3B3239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13</w:t>
      </w:r>
      <w:r w:rsidR="003B3239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3B3239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3B3239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게시판</w:t>
      </w:r>
    </w:p>
    <w:p w14:paraId="5B8EC38D" w14:textId="213F8776" w:rsidR="00F42C4A" w:rsidRPr="001C1FCA" w:rsidRDefault="00400090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게시판 기능은 로그인을 한 유저에 한하여 글을 작성하고 내용을 공유할 수 있는 페이지입니다.</w:t>
      </w:r>
    </w:p>
    <w:p w14:paraId="0E7A2EC2" w14:textId="6AA52044" w:rsidR="00F42C4A" w:rsidRPr="001C1FCA" w:rsidRDefault="005F25C6" w:rsidP="00B02E76">
      <w:pPr>
        <w:pStyle w:val="a1"/>
        <w:spacing w:line="276" w:lineRule="auto"/>
        <w:rPr>
          <w:rFonts w:asciiTheme="minorEastAsia" w:eastAsiaTheme="minorEastAsia" w:hAnsiTheme="minorEastAsia"/>
          <w:noProof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t>해당 게시판을 통하여 홈페이지를 이용하는 고객들간에 정보 교류를 지원</w:t>
      </w:r>
      <w:r w:rsidR="0063534E"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t>합니다.</w:t>
      </w:r>
    </w:p>
    <w:p w14:paraId="105AB2FF" w14:textId="77777777" w:rsidR="00F42C4A" w:rsidRPr="001C1FCA" w:rsidRDefault="00F42C4A" w:rsidP="00B02E76">
      <w:pPr>
        <w:pStyle w:val="a1"/>
        <w:spacing w:line="276" w:lineRule="auto"/>
        <w:rPr>
          <w:rFonts w:asciiTheme="minorEastAsia" w:eastAsiaTheme="minorEastAsia" w:hAnsiTheme="minorEastAsia"/>
          <w:noProof/>
          <w:sz w:val="22"/>
          <w:szCs w:val="22"/>
          <w:lang w:eastAsia="ko-KR"/>
        </w:rPr>
      </w:pPr>
    </w:p>
    <w:p w14:paraId="64479F75" w14:textId="77777777" w:rsidR="00181977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0BB72A46" wp14:editId="56780CFF">
            <wp:extent cx="6391275" cy="43815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4251" w14:textId="1859EF46" w:rsidR="00F42C4A" w:rsidRPr="001C1FCA" w:rsidRDefault="00281C29" w:rsidP="00B02E76">
      <w:pPr>
        <w:pStyle w:val="a8"/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18197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18197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18197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14</w:t>
      </w:r>
      <w:r w:rsidR="0018197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181977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181977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게시판 내용 보기</w:t>
      </w:r>
    </w:p>
    <w:p w14:paraId="28224319" w14:textId="2E502115" w:rsidR="00F42C4A" w:rsidRPr="001C1FCA" w:rsidRDefault="00885828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게시판의 내용을 누르면 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>ID</w:t>
      </w: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의 이미지,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61273A">
        <w:rPr>
          <w:rFonts w:asciiTheme="minorEastAsia" w:eastAsiaTheme="minorEastAsia" w:hAnsiTheme="minorEastAsia" w:hint="eastAsia"/>
          <w:sz w:val="22"/>
          <w:szCs w:val="22"/>
          <w:lang w:eastAsia="ko-KR"/>
        </w:rPr>
        <w:t>글</w:t>
      </w:r>
      <w:r w:rsidR="006B7026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제목,</w:t>
      </w:r>
      <w:r w:rsidR="006B7026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6B7026">
        <w:rPr>
          <w:rFonts w:asciiTheme="minorEastAsia" w:eastAsiaTheme="minorEastAsia" w:hAnsiTheme="minorEastAsia" w:hint="eastAsia"/>
          <w:sz w:val="22"/>
          <w:szCs w:val="22"/>
          <w:lang w:eastAsia="ko-KR"/>
        </w:rPr>
        <w:t>글 내용,</w:t>
      </w:r>
      <w:r w:rsidR="006B7026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16112F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댓글과 댓글 입력으로 </w:t>
      </w:r>
      <w:r w:rsidR="00F0557F">
        <w:rPr>
          <w:rFonts w:asciiTheme="minorEastAsia" w:eastAsiaTheme="minorEastAsia" w:hAnsiTheme="minorEastAsia" w:hint="eastAsia"/>
          <w:sz w:val="22"/>
          <w:szCs w:val="22"/>
          <w:lang w:eastAsia="ko-KR"/>
        </w:rPr>
        <w:t>기능이 나타내어 집니다.</w:t>
      </w:r>
    </w:p>
    <w:p w14:paraId="319A67A2" w14:textId="52BA5A66" w:rsidR="00F42C4A" w:rsidRPr="001C1FCA" w:rsidRDefault="00682469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해당 페이지를 통하여 게시판의 글목록의 내용을 글 내용으로 파악할 수 있습니다.</w:t>
      </w:r>
    </w:p>
    <w:p w14:paraId="1D0BD4CE" w14:textId="77777777" w:rsidR="001C5EFD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5C77627" wp14:editId="2221AD89">
            <wp:extent cx="6391275" cy="53530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1F74" w14:textId="6903A12F" w:rsidR="00F42C4A" w:rsidRPr="001C1FCA" w:rsidRDefault="00271119" w:rsidP="00B02E76">
      <w:pPr>
        <w:pStyle w:val="a8"/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그림 </w:t>
      </w:r>
      <w:r w:rsidR="001C5EF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="001C5EF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SEQ 그림 \* ARABIC </w:instrText>
      </w:r>
      <w:r w:rsidR="001C5EF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15</w:t>
      </w:r>
      <w:r w:rsidR="001C5EF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="001C5EFD" w:rsidRPr="001C1FCA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. </w:t>
      </w:r>
      <w:r w:rsidR="001C5EFD" w:rsidRPr="001C1FCA">
        <w:rPr>
          <w:rFonts w:asciiTheme="minorEastAsia" w:eastAsiaTheme="minorEastAsia" w:hAnsiTheme="minorEastAsia" w:hint="eastAsia"/>
          <w:sz w:val="22"/>
          <w:szCs w:val="22"/>
          <w:lang w:eastAsia="ko-KR"/>
        </w:rPr>
        <w:t>문의사항 글 쓰기</w:t>
      </w:r>
    </w:p>
    <w:p w14:paraId="5C0023CA" w14:textId="773293D0" w:rsidR="00F42C4A" w:rsidRDefault="009836A7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문의사항 글쓰기는 </w:t>
      </w:r>
      <w:r w:rsidR="000565BE">
        <w:rPr>
          <w:rFonts w:asciiTheme="minorEastAsia" w:eastAsiaTheme="minorEastAsia" w:hAnsiTheme="minorEastAsia" w:hint="eastAsia"/>
          <w:sz w:val="22"/>
          <w:szCs w:val="22"/>
          <w:lang w:eastAsia="ko-KR"/>
        </w:rPr>
        <w:t>홈페이지 이용에 있어 생기는 불만이나 요구사항,</w:t>
      </w:r>
      <w:r w:rsidR="000565BE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0565BE">
        <w:rPr>
          <w:rFonts w:asciiTheme="minorEastAsia" w:eastAsiaTheme="minorEastAsia" w:hAnsiTheme="minorEastAsia" w:hint="eastAsia"/>
          <w:sz w:val="22"/>
          <w:szCs w:val="22"/>
          <w:lang w:eastAsia="ko-KR"/>
        </w:rPr>
        <w:t>개선사항이 발생할 경우 홈페이지 관리자</w:t>
      </w:r>
      <w:r w:rsidR="000565BE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, </w:t>
      </w:r>
      <w:r w:rsidR="000565BE">
        <w:rPr>
          <w:rFonts w:asciiTheme="minorEastAsia" w:eastAsiaTheme="minorEastAsia" w:hAnsiTheme="minorEastAsia" w:hint="eastAsia"/>
          <w:sz w:val="22"/>
          <w:szCs w:val="22"/>
          <w:lang w:eastAsia="ko-KR"/>
        </w:rPr>
        <w:t>개발자에게 연락을 취 할 수 있도록 만들어진 게시판입니다.</w:t>
      </w:r>
    </w:p>
    <w:p w14:paraId="6A5D7817" w14:textId="05283347" w:rsidR="000565BE" w:rsidRPr="001C1FCA" w:rsidRDefault="000565BE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해당 게시판의 내용을 </w:t>
      </w:r>
      <w:r w:rsidR="005F7808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작성함으로써 </w:t>
      </w:r>
      <w:r w:rsidR="005E2CBD">
        <w:rPr>
          <w:rFonts w:asciiTheme="minorEastAsia" w:eastAsiaTheme="minorEastAsia" w:hAnsiTheme="minorEastAsia" w:hint="eastAsia"/>
          <w:sz w:val="22"/>
          <w:szCs w:val="22"/>
          <w:lang w:eastAsia="ko-KR"/>
        </w:rPr>
        <w:t>사이트 이용자</w:t>
      </w:r>
      <w:r w:rsidR="00BB760E">
        <w:rPr>
          <w:rFonts w:asciiTheme="minorEastAsia" w:eastAsiaTheme="minorEastAsia" w:hAnsiTheme="minorEastAsia" w:hint="eastAsia"/>
          <w:sz w:val="22"/>
          <w:szCs w:val="22"/>
          <w:lang w:eastAsia="ko-KR"/>
        </w:rPr>
        <w:t>와 소통을 할 수 있습니다.</w:t>
      </w:r>
    </w:p>
    <w:p w14:paraId="575E1B76" w14:textId="5050560F" w:rsidR="00F42C4A" w:rsidRPr="001C1FCA" w:rsidRDefault="00F42C4A" w:rsidP="00B02E76">
      <w:pPr>
        <w:pStyle w:val="a1"/>
        <w:spacing w:line="276" w:lineRule="auto"/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56AFE433" w14:textId="77777777" w:rsidR="00A05700" w:rsidRPr="001C1FCA" w:rsidRDefault="00F42C4A" w:rsidP="00B02E76">
      <w:pPr>
        <w:pStyle w:val="a1"/>
        <w:keepNext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1C1FCA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116253A2" wp14:editId="2AEE2288">
            <wp:extent cx="6400800" cy="5305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4F46" w14:textId="53E1A309" w:rsidR="00F42C4A" w:rsidRPr="002D312F" w:rsidRDefault="00A05700" w:rsidP="00B02E76">
      <w:pPr>
        <w:pStyle w:val="a8"/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begin"/>
      </w: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Pr="002D312F">
        <w:rPr>
          <w:rFonts w:asciiTheme="minorEastAsia" w:eastAsiaTheme="minorEastAsia" w:hAnsiTheme="minorEastAsia" w:hint="eastAsia"/>
          <w:sz w:val="22"/>
          <w:szCs w:val="22"/>
          <w:lang w:eastAsia="ko-KR"/>
        </w:rPr>
        <w:instrText>SEQ 그림 \* ARABIC</w:instrText>
      </w: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instrText xml:space="preserve"> </w:instrText>
      </w: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separate"/>
      </w:r>
      <w:r w:rsidR="00A668A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t>16</w:t>
      </w: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fldChar w:fldCharType="end"/>
      </w:r>
      <w:r w:rsidRPr="002D312F">
        <w:rPr>
          <w:rFonts w:asciiTheme="minorEastAsia" w:eastAsiaTheme="minorEastAsia" w:hAnsiTheme="minorEastAsia" w:hint="eastAsia"/>
          <w:sz w:val="22"/>
          <w:szCs w:val="22"/>
          <w:lang w:eastAsia="ko-KR"/>
        </w:rPr>
        <w:t>.</w:t>
      </w:r>
      <w:r w:rsidRPr="002D312F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Pr="002D312F">
        <w:rPr>
          <w:rFonts w:asciiTheme="minorEastAsia" w:eastAsiaTheme="minorEastAsia" w:hAnsiTheme="minorEastAsia" w:hint="eastAsia"/>
          <w:sz w:val="22"/>
          <w:szCs w:val="22"/>
          <w:lang w:eastAsia="ko-KR"/>
        </w:rPr>
        <w:t>문의 보내기 성공</w:t>
      </w:r>
    </w:p>
    <w:p w14:paraId="6EDE83D2" w14:textId="5894A954" w:rsidR="003B67D1" w:rsidRPr="002D312F" w:rsidRDefault="003B67D1" w:rsidP="003B67D1">
      <w:pPr>
        <w:pStyle w:val="a1"/>
        <w:rPr>
          <w:rFonts w:asciiTheme="minorEastAsia" w:eastAsiaTheme="minorEastAsia" w:hAnsiTheme="minorEastAsia"/>
          <w:lang w:eastAsia="ko-KR"/>
        </w:rPr>
      </w:pPr>
      <w:r w:rsidRPr="002D312F">
        <w:rPr>
          <w:rFonts w:asciiTheme="minorEastAsia" w:eastAsiaTheme="minorEastAsia" w:hAnsiTheme="minorEastAsia" w:hint="eastAsia"/>
          <w:lang w:eastAsia="ko-KR"/>
        </w:rPr>
        <w:t>문의가 보내어</w:t>
      </w:r>
      <w:r w:rsidR="002F4F3A">
        <w:rPr>
          <w:rFonts w:asciiTheme="minorEastAsia" w:eastAsiaTheme="minorEastAsia" w:hAnsiTheme="minorEastAsia" w:hint="eastAsia"/>
          <w:lang w:eastAsia="ko-KR"/>
        </w:rPr>
        <w:t xml:space="preserve">질 경우 </w:t>
      </w:r>
      <w:r w:rsidR="004C4F38">
        <w:rPr>
          <w:rFonts w:asciiTheme="minorEastAsia" w:eastAsiaTheme="minorEastAsia" w:hAnsiTheme="minorEastAsia" w:hint="eastAsia"/>
          <w:lang w:eastAsia="ko-KR"/>
        </w:rPr>
        <w:t>알림을 통하여 보내어진 것이 확인됩니다.</w:t>
      </w:r>
    </w:p>
    <w:sectPr w:rsidR="003B67D1" w:rsidRPr="002D312F" w:rsidSect="00FE53AF">
      <w:footerReference w:type="even" r:id="rId45"/>
      <w:footerReference w:type="default" r:id="rId46"/>
      <w:footerReference w:type="first" r:id="rId47"/>
      <w:pgSz w:w="12240" w:h="15840" w:code="1"/>
      <w:pgMar w:top="851" w:right="1077" w:bottom="851" w:left="1077" w:header="1440" w:footer="1440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22D2" w14:textId="77777777" w:rsidR="008C2419" w:rsidRDefault="008C2419">
      <w:r>
        <w:separator/>
      </w:r>
    </w:p>
  </w:endnote>
  <w:endnote w:type="continuationSeparator" w:id="0">
    <w:p w14:paraId="791D7DD9" w14:textId="77777777" w:rsidR="008C2419" w:rsidRDefault="008C2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220CA" w14:textId="77777777" w:rsidR="00E5389F" w:rsidRDefault="00E5389F">
    <w:pPr>
      <w:pStyle w:val="ad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 w:rsidR="0076227B">
      <w:rPr>
        <w:rStyle w:val="af4"/>
        <w:noProof/>
      </w:rPr>
      <w:t>2</w:t>
    </w:r>
    <w:r>
      <w:rPr>
        <w:rStyle w:val="af4"/>
      </w:rPr>
      <w:fldChar w:fldCharType="end"/>
    </w:r>
  </w:p>
  <w:p w14:paraId="04A09DF5" w14:textId="77777777" w:rsidR="00E5389F" w:rsidRDefault="00E5389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1E2D" w14:textId="77777777" w:rsidR="00E5389F" w:rsidRDefault="00E5389F">
    <w:pPr>
      <w:pStyle w:val="ad"/>
    </w:pPr>
    <w:r>
      <w:rPr>
        <w:rStyle w:val="af4"/>
      </w:rPr>
      <w:fldChar w:fldCharType="begin"/>
    </w:r>
    <w:r>
      <w:rPr>
        <w:rStyle w:val="af4"/>
      </w:rPr>
      <w:instrText xml:space="preserve"> PAGE </w:instrText>
    </w:r>
    <w:r>
      <w:rPr>
        <w:rStyle w:val="af4"/>
      </w:rPr>
      <w:fldChar w:fldCharType="separate"/>
    </w:r>
    <w:r w:rsidR="00953784">
      <w:rPr>
        <w:rStyle w:val="af4"/>
        <w:noProof/>
      </w:rPr>
      <w:t>i</w:t>
    </w:r>
    <w:r>
      <w:rPr>
        <w:rStyle w:val="af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455D" w14:textId="77777777" w:rsidR="00E5389F" w:rsidRDefault="00E5389F">
    <w:pPr>
      <w:pStyle w:val="ad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>
      <w:rPr>
        <w:rStyle w:val="af4"/>
      </w:rPr>
      <w:t>v</w:t>
    </w:r>
    <w:r>
      <w:rPr>
        <w:rStyle w:val="af4"/>
      </w:rPr>
      <w:fldChar w:fldCharType="end"/>
    </w:r>
  </w:p>
  <w:p w14:paraId="1565CD24" w14:textId="77777777" w:rsidR="00E5389F" w:rsidRDefault="00E5389F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8887934"/>
      <w:docPartObj>
        <w:docPartGallery w:val="Page Numbers (Bottom of Page)"/>
        <w:docPartUnique/>
      </w:docPartObj>
    </w:sdtPr>
    <w:sdtEndPr/>
    <w:sdtContent>
      <w:p w14:paraId="7239A17A" w14:textId="6AF4D2AB" w:rsidR="00FD3D53" w:rsidRDefault="00FD3D53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 w:eastAsia="ko-KR"/>
          </w:rPr>
          <w:t>2</w:t>
        </w:r>
        <w:r>
          <w:fldChar w:fldCharType="end"/>
        </w:r>
      </w:p>
    </w:sdtContent>
  </w:sdt>
  <w:p w14:paraId="342F1C4E" w14:textId="77777777" w:rsidR="00E5389F" w:rsidRDefault="00E5389F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439DD" w14:textId="77777777" w:rsidR="00E5389F" w:rsidRDefault="00E5389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432FE" w14:textId="77777777" w:rsidR="008C2419" w:rsidRDefault="008C2419">
      <w:r>
        <w:separator/>
      </w:r>
    </w:p>
  </w:footnote>
  <w:footnote w:type="continuationSeparator" w:id="0">
    <w:p w14:paraId="5F3A5A6F" w14:textId="77777777" w:rsidR="008C2419" w:rsidRDefault="008C24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61AA" w14:textId="77777777" w:rsidR="00E5389F" w:rsidRDefault="00E538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B3CB8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CB6E5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F5EE1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BCC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E2AA5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CE4F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6809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F68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3D7C15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0" w15:restartNumberingAfterBreak="0">
    <w:nsid w:val="023F4E8C"/>
    <w:multiLevelType w:val="singleLevel"/>
    <w:tmpl w:val="1E40F178"/>
    <w:lvl w:ilvl="0">
      <w:start w:val="1"/>
      <w:numFmt w:val="none"/>
      <w:lvlText w:val=""/>
      <w:legacy w:legacy="1" w:legacySpace="0" w:legacyIndent="360"/>
      <w:lvlJc w:val="left"/>
      <w:pPr>
        <w:ind w:left="2160" w:hanging="360"/>
      </w:pPr>
    </w:lvl>
  </w:abstractNum>
  <w:abstractNum w:abstractNumId="11" w15:restartNumberingAfterBreak="0">
    <w:nsid w:val="031B521F"/>
    <w:multiLevelType w:val="hybridMultilevel"/>
    <w:tmpl w:val="62B2AC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09A35C40"/>
    <w:multiLevelType w:val="hybridMultilevel"/>
    <w:tmpl w:val="C03A19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7415870"/>
    <w:multiLevelType w:val="singleLevel"/>
    <w:tmpl w:val="21FC2C1E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4" w15:restartNumberingAfterBreak="0">
    <w:nsid w:val="3F347FBC"/>
    <w:multiLevelType w:val="multilevel"/>
    <w:tmpl w:val="504E3D14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3785D07"/>
    <w:multiLevelType w:val="singleLevel"/>
    <w:tmpl w:val="2D020C9C"/>
    <w:lvl w:ilvl="0">
      <w:start w:val="1"/>
      <w:numFmt w:val="none"/>
      <w:lvlText w:val=""/>
      <w:legacy w:legacy="1" w:legacySpace="0" w:legacyIndent="360"/>
      <w:lvlJc w:val="left"/>
      <w:pPr>
        <w:ind w:left="1800" w:hanging="360"/>
      </w:pPr>
    </w:lvl>
  </w:abstractNum>
  <w:abstractNum w:abstractNumId="16" w15:restartNumberingAfterBreak="0">
    <w:nsid w:val="652A44D5"/>
    <w:multiLevelType w:val="hybridMultilevel"/>
    <w:tmpl w:val="4FE09D8A"/>
    <w:lvl w:ilvl="0" w:tplc="5F467B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ADB30DA"/>
    <w:multiLevelType w:val="multilevel"/>
    <w:tmpl w:val="D30606A4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hint="default"/>
      </w:rPr>
    </w:lvl>
  </w:abstractNum>
  <w:abstractNum w:abstractNumId="18" w15:restartNumberingAfterBreak="0">
    <w:nsid w:val="6D3E4075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6EF75752"/>
    <w:multiLevelType w:val="singleLevel"/>
    <w:tmpl w:val="4894BB5A"/>
    <w:lvl w:ilvl="0">
      <w:start w:val="1"/>
      <w:numFmt w:val="none"/>
      <w:lvlText w:val=""/>
      <w:legacy w:legacy="1" w:legacySpace="0" w:legacyIndent="360"/>
      <w:lvlJc w:val="left"/>
      <w:pPr>
        <w:ind w:left="1080" w:hanging="360"/>
      </w:pPr>
    </w:lvl>
  </w:abstractNum>
  <w:abstractNum w:abstractNumId="20" w15:restartNumberingAfterBreak="0">
    <w:nsid w:val="71A52A30"/>
    <w:multiLevelType w:val="singleLevel"/>
    <w:tmpl w:val="27D202C6"/>
    <w:lvl w:ilvl="0">
      <w:start w:val="1"/>
      <w:numFmt w:val="decimal"/>
      <w:pStyle w:val="a"/>
      <w:lvlText w:val="%1."/>
      <w:legacy w:legacy="1" w:legacySpace="0" w:legacyIndent="360"/>
      <w:lvlJc w:val="left"/>
      <w:pPr>
        <w:ind w:left="720" w:hanging="360"/>
      </w:pPr>
    </w:lvl>
  </w:abstractNum>
  <w:abstractNum w:abstractNumId="21" w15:restartNumberingAfterBreak="0">
    <w:nsid w:val="749D78FA"/>
    <w:multiLevelType w:val="singleLevel"/>
    <w:tmpl w:val="AB8CAF84"/>
    <w:lvl w:ilvl="0">
      <w:start w:val="1"/>
      <w:numFmt w:val="none"/>
      <w:lvlText w:val=""/>
      <w:legacy w:legacy="1" w:legacySpace="0" w:legacyIndent="360"/>
      <w:lvlJc w:val="left"/>
      <w:pPr>
        <w:ind w:left="720" w:hanging="360"/>
      </w:pPr>
    </w:lvl>
  </w:abstractNum>
  <w:abstractNum w:abstractNumId="22" w15:restartNumberingAfterBreak="0">
    <w:nsid w:val="787E5276"/>
    <w:multiLevelType w:val="singleLevel"/>
    <w:tmpl w:val="59CA2786"/>
    <w:lvl w:ilvl="0">
      <w:start w:val="1"/>
      <w:numFmt w:val="none"/>
      <w:lvlText w:val=""/>
      <w:legacy w:legacy="1" w:legacySpace="0" w:legacyIndent="360"/>
      <w:lvlJc w:val="left"/>
      <w:pPr>
        <w:ind w:left="1440" w:hanging="360"/>
      </w:pPr>
    </w:lvl>
  </w:abstractNum>
  <w:abstractNum w:abstractNumId="23" w15:restartNumberingAfterBreak="0">
    <w:nsid w:val="79FD1FC1"/>
    <w:multiLevelType w:val="hybridMultilevel"/>
    <w:tmpl w:val="D6B67C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23814183">
    <w:abstractNumId w:val="18"/>
  </w:num>
  <w:num w:numId="2" w16cid:durableId="1526870248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3" w16cid:durableId="1491481576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1942299706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806968421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513813158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 w16cid:durableId="134690878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140808911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1033652527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65611178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395713473">
    <w:abstractNumId w:val="9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2" w16cid:durableId="1834685390">
    <w:abstractNumId w:val="21"/>
  </w:num>
  <w:num w:numId="13" w16cid:durableId="2069331815">
    <w:abstractNumId w:val="19"/>
  </w:num>
  <w:num w:numId="14" w16cid:durableId="1397126530">
    <w:abstractNumId w:val="22"/>
  </w:num>
  <w:num w:numId="15" w16cid:durableId="1202671605">
    <w:abstractNumId w:val="15"/>
  </w:num>
  <w:num w:numId="16" w16cid:durableId="1994412989">
    <w:abstractNumId w:val="10"/>
  </w:num>
  <w:num w:numId="17" w16cid:durableId="1314218069">
    <w:abstractNumId w:val="13"/>
  </w:num>
  <w:num w:numId="18" w16cid:durableId="954597860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19" w16cid:durableId="1781753430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0" w16cid:durableId="28725724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1" w16cid:durableId="821773086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2" w16cid:durableId="1370182141">
    <w:abstractNumId w:val="20"/>
  </w:num>
  <w:num w:numId="23" w16cid:durableId="322321883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4" w16cid:durableId="1641572079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5" w16cid:durableId="1489633295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6" w16cid:durableId="2107378521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7" w16cid:durableId="1676377878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8" w16cid:durableId="2100171838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9" w16cid:durableId="283468273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30" w16cid:durableId="2060590690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31" w16cid:durableId="621308180">
    <w:abstractNumId w:val="2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32" w16cid:durableId="573003802">
    <w:abstractNumId w:val="8"/>
  </w:num>
  <w:num w:numId="33" w16cid:durableId="310863605">
    <w:abstractNumId w:val="7"/>
  </w:num>
  <w:num w:numId="34" w16cid:durableId="2015254414">
    <w:abstractNumId w:val="6"/>
  </w:num>
  <w:num w:numId="35" w16cid:durableId="1622108914">
    <w:abstractNumId w:val="5"/>
  </w:num>
  <w:num w:numId="36" w16cid:durableId="1061749508">
    <w:abstractNumId w:val="4"/>
  </w:num>
  <w:num w:numId="37" w16cid:durableId="849569132">
    <w:abstractNumId w:val="3"/>
  </w:num>
  <w:num w:numId="38" w16cid:durableId="574364050">
    <w:abstractNumId w:val="2"/>
  </w:num>
  <w:num w:numId="39" w16cid:durableId="880287432">
    <w:abstractNumId w:val="1"/>
  </w:num>
  <w:num w:numId="40" w16cid:durableId="1437166074">
    <w:abstractNumId w:val="0"/>
  </w:num>
  <w:num w:numId="41" w16cid:durableId="957952157">
    <w:abstractNumId w:val="16"/>
  </w:num>
  <w:num w:numId="42" w16cid:durableId="1484085055">
    <w:abstractNumId w:val="14"/>
  </w:num>
  <w:num w:numId="43" w16cid:durableId="448623977">
    <w:abstractNumId w:val="11"/>
  </w:num>
  <w:num w:numId="44" w16cid:durableId="338823119">
    <w:abstractNumId w:val="17"/>
  </w:num>
  <w:num w:numId="45" w16cid:durableId="1379278682">
    <w:abstractNumId w:val="12"/>
  </w:num>
  <w:num w:numId="46" w16cid:durableId="10969066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2D6"/>
    <w:rsid w:val="00003847"/>
    <w:rsid w:val="000039DE"/>
    <w:rsid w:val="00012D45"/>
    <w:rsid w:val="00015FC5"/>
    <w:rsid w:val="00017C0B"/>
    <w:rsid w:val="00017D57"/>
    <w:rsid w:val="00020751"/>
    <w:rsid w:val="00021FD7"/>
    <w:rsid w:val="00023200"/>
    <w:rsid w:val="00024E82"/>
    <w:rsid w:val="00025203"/>
    <w:rsid w:val="0002793E"/>
    <w:rsid w:val="0002798E"/>
    <w:rsid w:val="00027D57"/>
    <w:rsid w:val="00035BF9"/>
    <w:rsid w:val="00040AA3"/>
    <w:rsid w:val="00041F4F"/>
    <w:rsid w:val="00042B75"/>
    <w:rsid w:val="00043EE7"/>
    <w:rsid w:val="00046103"/>
    <w:rsid w:val="00047E53"/>
    <w:rsid w:val="00050286"/>
    <w:rsid w:val="000565BE"/>
    <w:rsid w:val="00060520"/>
    <w:rsid w:val="00061064"/>
    <w:rsid w:val="0006177C"/>
    <w:rsid w:val="00062302"/>
    <w:rsid w:val="0006235C"/>
    <w:rsid w:val="00062666"/>
    <w:rsid w:val="00062C92"/>
    <w:rsid w:val="00063BCF"/>
    <w:rsid w:val="000709D8"/>
    <w:rsid w:val="0007165C"/>
    <w:rsid w:val="00077B8C"/>
    <w:rsid w:val="00080266"/>
    <w:rsid w:val="0008452B"/>
    <w:rsid w:val="00084AFB"/>
    <w:rsid w:val="00084C0B"/>
    <w:rsid w:val="0008514A"/>
    <w:rsid w:val="00087AEF"/>
    <w:rsid w:val="00091056"/>
    <w:rsid w:val="000972D5"/>
    <w:rsid w:val="000975BE"/>
    <w:rsid w:val="000A12A9"/>
    <w:rsid w:val="000A431D"/>
    <w:rsid w:val="000B2B14"/>
    <w:rsid w:val="000B441B"/>
    <w:rsid w:val="000C2C04"/>
    <w:rsid w:val="000C4A01"/>
    <w:rsid w:val="000C4B5B"/>
    <w:rsid w:val="000D4F4A"/>
    <w:rsid w:val="000D56A8"/>
    <w:rsid w:val="000D62B2"/>
    <w:rsid w:val="000D684A"/>
    <w:rsid w:val="000E192D"/>
    <w:rsid w:val="000E2736"/>
    <w:rsid w:val="000E3216"/>
    <w:rsid w:val="000E467A"/>
    <w:rsid w:val="000F12E6"/>
    <w:rsid w:val="000F1D41"/>
    <w:rsid w:val="00100803"/>
    <w:rsid w:val="00102202"/>
    <w:rsid w:val="00102413"/>
    <w:rsid w:val="001038E4"/>
    <w:rsid w:val="0010414F"/>
    <w:rsid w:val="00106155"/>
    <w:rsid w:val="00107E2A"/>
    <w:rsid w:val="001130B5"/>
    <w:rsid w:val="001200AB"/>
    <w:rsid w:val="00121358"/>
    <w:rsid w:val="00121EEC"/>
    <w:rsid w:val="001221BC"/>
    <w:rsid w:val="001237BD"/>
    <w:rsid w:val="001246E4"/>
    <w:rsid w:val="00125BAA"/>
    <w:rsid w:val="00130CDF"/>
    <w:rsid w:val="00132C51"/>
    <w:rsid w:val="00133ADA"/>
    <w:rsid w:val="00133E2E"/>
    <w:rsid w:val="00135CDF"/>
    <w:rsid w:val="00136192"/>
    <w:rsid w:val="00137C72"/>
    <w:rsid w:val="00140C7E"/>
    <w:rsid w:val="001449B2"/>
    <w:rsid w:val="001457C8"/>
    <w:rsid w:val="001460B6"/>
    <w:rsid w:val="00151CCA"/>
    <w:rsid w:val="0016112F"/>
    <w:rsid w:val="00163793"/>
    <w:rsid w:val="00166BD8"/>
    <w:rsid w:val="00167C42"/>
    <w:rsid w:val="001722AF"/>
    <w:rsid w:val="00175A6D"/>
    <w:rsid w:val="00176308"/>
    <w:rsid w:val="00181977"/>
    <w:rsid w:val="00183B00"/>
    <w:rsid w:val="001847AD"/>
    <w:rsid w:val="00184CBE"/>
    <w:rsid w:val="00185DA9"/>
    <w:rsid w:val="00192F78"/>
    <w:rsid w:val="001931CB"/>
    <w:rsid w:val="001943DB"/>
    <w:rsid w:val="001A2DAC"/>
    <w:rsid w:val="001A748A"/>
    <w:rsid w:val="001B2E4C"/>
    <w:rsid w:val="001B4A6A"/>
    <w:rsid w:val="001B6E6B"/>
    <w:rsid w:val="001B7FCC"/>
    <w:rsid w:val="001C0977"/>
    <w:rsid w:val="001C1214"/>
    <w:rsid w:val="001C1FCA"/>
    <w:rsid w:val="001C5EFD"/>
    <w:rsid w:val="001C7B36"/>
    <w:rsid w:val="001D228B"/>
    <w:rsid w:val="001D44CF"/>
    <w:rsid w:val="001D61FD"/>
    <w:rsid w:val="001E123E"/>
    <w:rsid w:val="001E2011"/>
    <w:rsid w:val="001E4AE1"/>
    <w:rsid w:val="001E5772"/>
    <w:rsid w:val="001E69A4"/>
    <w:rsid w:val="001F37E6"/>
    <w:rsid w:val="001F50B8"/>
    <w:rsid w:val="00203A07"/>
    <w:rsid w:val="00210327"/>
    <w:rsid w:val="00214F2B"/>
    <w:rsid w:val="00215865"/>
    <w:rsid w:val="00217C33"/>
    <w:rsid w:val="0022348C"/>
    <w:rsid w:val="002239D1"/>
    <w:rsid w:val="00223AF6"/>
    <w:rsid w:val="00225809"/>
    <w:rsid w:val="00230400"/>
    <w:rsid w:val="00232B6B"/>
    <w:rsid w:val="00236F7A"/>
    <w:rsid w:val="00241CDF"/>
    <w:rsid w:val="0024393E"/>
    <w:rsid w:val="00247D98"/>
    <w:rsid w:val="00250C75"/>
    <w:rsid w:val="002511A4"/>
    <w:rsid w:val="00251BE0"/>
    <w:rsid w:val="00253E4B"/>
    <w:rsid w:val="002565F7"/>
    <w:rsid w:val="002658FF"/>
    <w:rsid w:val="00266125"/>
    <w:rsid w:val="002706B9"/>
    <w:rsid w:val="00270B88"/>
    <w:rsid w:val="00271119"/>
    <w:rsid w:val="00273B77"/>
    <w:rsid w:val="00275EE5"/>
    <w:rsid w:val="00276530"/>
    <w:rsid w:val="00281C29"/>
    <w:rsid w:val="0028294E"/>
    <w:rsid w:val="00283A77"/>
    <w:rsid w:val="002840ED"/>
    <w:rsid w:val="00284425"/>
    <w:rsid w:val="0028532B"/>
    <w:rsid w:val="00286D27"/>
    <w:rsid w:val="002900C0"/>
    <w:rsid w:val="002915F1"/>
    <w:rsid w:val="00291AF5"/>
    <w:rsid w:val="00293919"/>
    <w:rsid w:val="00294459"/>
    <w:rsid w:val="002947DF"/>
    <w:rsid w:val="0029486A"/>
    <w:rsid w:val="002950D0"/>
    <w:rsid w:val="002A00BC"/>
    <w:rsid w:val="002A2D41"/>
    <w:rsid w:val="002A5559"/>
    <w:rsid w:val="002A6DE9"/>
    <w:rsid w:val="002B0B12"/>
    <w:rsid w:val="002B5A29"/>
    <w:rsid w:val="002B5BD4"/>
    <w:rsid w:val="002B5CAE"/>
    <w:rsid w:val="002B79D5"/>
    <w:rsid w:val="002C0B98"/>
    <w:rsid w:val="002C493A"/>
    <w:rsid w:val="002C6530"/>
    <w:rsid w:val="002C6A6A"/>
    <w:rsid w:val="002D0C52"/>
    <w:rsid w:val="002D160C"/>
    <w:rsid w:val="002D312F"/>
    <w:rsid w:val="002D44CC"/>
    <w:rsid w:val="002D46A8"/>
    <w:rsid w:val="002D4BD1"/>
    <w:rsid w:val="002D691F"/>
    <w:rsid w:val="002E1805"/>
    <w:rsid w:val="002E2DDD"/>
    <w:rsid w:val="002E3D46"/>
    <w:rsid w:val="002E496D"/>
    <w:rsid w:val="002E4FB8"/>
    <w:rsid w:val="002E792B"/>
    <w:rsid w:val="002E7CFD"/>
    <w:rsid w:val="002F0B91"/>
    <w:rsid w:val="002F1637"/>
    <w:rsid w:val="002F2A81"/>
    <w:rsid w:val="002F4F3A"/>
    <w:rsid w:val="002F534A"/>
    <w:rsid w:val="00300313"/>
    <w:rsid w:val="003030DD"/>
    <w:rsid w:val="003044DB"/>
    <w:rsid w:val="00304C77"/>
    <w:rsid w:val="00306501"/>
    <w:rsid w:val="003072D6"/>
    <w:rsid w:val="003079CC"/>
    <w:rsid w:val="00307D2D"/>
    <w:rsid w:val="003107A9"/>
    <w:rsid w:val="00312716"/>
    <w:rsid w:val="00313ADD"/>
    <w:rsid w:val="00315DB3"/>
    <w:rsid w:val="00317DC6"/>
    <w:rsid w:val="00323D23"/>
    <w:rsid w:val="00325805"/>
    <w:rsid w:val="003272E4"/>
    <w:rsid w:val="00331682"/>
    <w:rsid w:val="00333656"/>
    <w:rsid w:val="0033731F"/>
    <w:rsid w:val="003375B3"/>
    <w:rsid w:val="003420EE"/>
    <w:rsid w:val="00344F5C"/>
    <w:rsid w:val="00347182"/>
    <w:rsid w:val="0035454F"/>
    <w:rsid w:val="00355FE2"/>
    <w:rsid w:val="00362410"/>
    <w:rsid w:val="00362560"/>
    <w:rsid w:val="00362758"/>
    <w:rsid w:val="00362F13"/>
    <w:rsid w:val="00363491"/>
    <w:rsid w:val="00364162"/>
    <w:rsid w:val="003656B0"/>
    <w:rsid w:val="00371F89"/>
    <w:rsid w:val="003736AD"/>
    <w:rsid w:val="00374213"/>
    <w:rsid w:val="00374A38"/>
    <w:rsid w:val="00374FE5"/>
    <w:rsid w:val="003754C8"/>
    <w:rsid w:val="003800DB"/>
    <w:rsid w:val="003802BA"/>
    <w:rsid w:val="0038418B"/>
    <w:rsid w:val="003841E3"/>
    <w:rsid w:val="003854A7"/>
    <w:rsid w:val="00386FB1"/>
    <w:rsid w:val="003875B4"/>
    <w:rsid w:val="00390053"/>
    <w:rsid w:val="00390FE3"/>
    <w:rsid w:val="00391B83"/>
    <w:rsid w:val="00396072"/>
    <w:rsid w:val="003973A4"/>
    <w:rsid w:val="003A11E7"/>
    <w:rsid w:val="003B2CD0"/>
    <w:rsid w:val="003B3239"/>
    <w:rsid w:val="003B67D1"/>
    <w:rsid w:val="003B703F"/>
    <w:rsid w:val="003B76EF"/>
    <w:rsid w:val="003B7E93"/>
    <w:rsid w:val="003D04CF"/>
    <w:rsid w:val="003D0639"/>
    <w:rsid w:val="003D0A4C"/>
    <w:rsid w:val="003D11CF"/>
    <w:rsid w:val="003D383C"/>
    <w:rsid w:val="003D42E6"/>
    <w:rsid w:val="003D47F1"/>
    <w:rsid w:val="003D70FE"/>
    <w:rsid w:val="003D77F5"/>
    <w:rsid w:val="003D7C6F"/>
    <w:rsid w:val="003E64B7"/>
    <w:rsid w:val="003F2A59"/>
    <w:rsid w:val="00400090"/>
    <w:rsid w:val="0040027F"/>
    <w:rsid w:val="004007F0"/>
    <w:rsid w:val="00400A33"/>
    <w:rsid w:val="00401E24"/>
    <w:rsid w:val="00404689"/>
    <w:rsid w:val="00411E5D"/>
    <w:rsid w:val="004125F8"/>
    <w:rsid w:val="0042000C"/>
    <w:rsid w:val="00420DEA"/>
    <w:rsid w:val="00421371"/>
    <w:rsid w:val="00425DEF"/>
    <w:rsid w:val="004279CE"/>
    <w:rsid w:val="00430E9B"/>
    <w:rsid w:val="00431D8F"/>
    <w:rsid w:val="00432341"/>
    <w:rsid w:val="00433795"/>
    <w:rsid w:val="00435880"/>
    <w:rsid w:val="004403F9"/>
    <w:rsid w:val="00440A6F"/>
    <w:rsid w:val="00441194"/>
    <w:rsid w:val="00441F95"/>
    <w:rsid w:val="00443782"/>
    <w:rsid w:val="00445D96"/>
    <w:rsid w:val="004461C1"/>
    <w:rsid w:val="00450244"/>
    <w:rsid w:val="00451EF9"/>
    <w:rsid w:val="00453CC7"/>
    <w:rsid w:val="00456E01"/>
    <w:rsid w:val="00460B34"/>
    <w:rsid w:val="00461262"/>
    <w:rsid w:val="00462A10"/>
    <w:rsid w:val="00462D2F"/>
    <w:rsid w:val="004638A4"/>
    <w:rsid w:val="00463F1A"/>
    <w:rsid w:val="004646FF"/>
    <w:rsid w:val="00482169"/>
    <w:rsid w:val="0048237A"/>
    <w:rsid w:val="00482627"/>
    <w:rsid w:val="00483A8D"/>
    <w:rsid w:val="004840B6"/>
    <w:rsid w:val="00485921"/>
    <w:rsid w:val="0049006F"/>
    <w:rsid w:val="0049050D"/>
    <w:rsid w:val="00496083"/>
    <w:rsid w:val="00496C66"/>
    <w:rsid w:val="004A3779"/>
    <w:rsid w:val="004A5040"/>
    <w:rsid w:val="004B2E90"/>
    <w:rsid w:val="004B2F4A"/>
    <w:rsid w:val="004B2FDF"/>
    <w:rsid w:val="004B4FB6"/>
    <w:rsid w:val="004B5DB3"/>
    <w:rsid w:val="004B77FA"/>
    <w:rsid w:val="004B78A8"/>
    <w:rsid w:val="004C022A"/>
    <w:rsid w:val="004C2F5E"/>
    <w:rsid w:val="004C41B1"/>
    <w:rsid w:val="004C437B"/>
    <w:rsid w:val="004C47AC"/>
    <w:rsid w:val="004C4F38"/>
    <w:rsid w:val="004D01B4"/>
    <w:rsid w:val="004D253D"/>
    <w:rsid w:val="004D27EA"/>
    <w:rsid w:val="004D67F9"/>
    <w:rsid w:val="004D7BEB"/>
    <w:rsid w:val="004E14F2"/>
    <w:rsid w:val="004E2B47"/>
    <w:rsid w:val="004E5CC9"/>
    <w:rsid w:val="004E6B7F"/>
    <w:rsid w:val="004F1525"/>
    <w:rsid w:val="004F4039"/>
    <w:rsid w:val="004F46BF"/>
    <w:rsid w:val="004F5782"/>
    <w:rsid w:val="005013C6"/>
    <w:rsid w:val="00502877"/>
    <w:rsid w:val="00513808"/>
    <w:rsid w:val="005142AB"/>
    <w:rsid w:val="005165E4"/>
    <w:rsid w:val="005239BE"/>
    <w:rsid w:val="00526F19"/>
    <w:rsid w:val="00527301"/>
    <w:rsid w:val="0052753F"/>
    <w:rsid w:val="005275C8"/>
    <w:rsid w:val="005313D7"/>
    <w:rsid w:val="005324CA"/>
    <w:rsid w:val="00534930"/>
    <w:rsid w:val="00535425"/>
    <w:rsid w:val="00537EB1"/>
    <w:rsid w:val="0054139E"/>
    <w:rsid w:val="00546E1B"/>
    <w:rsid w:val="0055178C"/>
    <w:rsid w:val="00552E77"/>
    <w:rsid w:val="0055558C"/>
    <w:rsid w:val="00555758"/>
    <w:rsid w:val="00557DDE"/>
    <w:rsid w:val="005616EF"/>
    <w:rsid w:val="00561F53"/>
    <w:rsid w:val="005630BE"/>
    <w:rsid w:val="005649CB"/>
    <w:rsid w:val="005674F6"/>
    <w:rsid w:val="00567CEF"/>
    <w:rsid w:val="0057501C"/>
    <w:rsid w:val="0058046F"/>
    <w:rsid w:val="0058158F"/>
    <w:rsid w:val="00581BBE"/>
    <w:rsid w:val="00581F80"/>
    <w:rsid w:val="00583C41"/>
    <w:rsid w:val="005875C2"/>
    <w:rsid w:val="00590CA6"/>
    <w:rsid w:val="00591C90"/>
    <w:rsid w:val="005926DA"/>
    <w:rsid w:val="00592F8F"/>
    <w:rsid w:val="00595728"/>
    <w:rsid w:val="0059584F"/>
    <w:rsid w:val="005A1822"/>
    <w:rsid w:val="005A4AE6"/>
    <w:rsid w:val="005A5E35"/>
    <w:rsid w:val="005A741C"/>
    <w:rsid w:val="005A7C01"/>
    <w:rsid w:val="005B0BC8"/>
    <w:rsid w:val="005B32C4"/>
    <w:rsid w:val="005B33D1"/>
    <w:rsid w:val="005C04B2"/>
    <w:rsid w:val="005C3E6C"/>
    <w:rsid w:val="005C5B92"/>
    <w:rsid w:val="005E2CBD"/>
    <w:rsid w:val="005E4CCE"/>
    <w:rsid w:val="005E69AD"/>
    <w:rsid w:val="005F25C6"/>
    <w:rsid w:val="005F6BC4"/>
    <w:rsid w:val="005F7808"/>
    <w:rsid w:val="006074DD"/>
    <w:rsid w:val="0061273A"/>
    <w:rsid w:val="00617B2B"/>
    <w:rsid w:val="00621805"/>
    <w:rsid w:val="00623079"/>
    <w:rsid w:val="00623CC8"/>
    <w:rsid w:val="00625318"/>
    <w:rsid w:val="006311D6"/>
    <w:rsid w:val="006322B9"/>
    <w:rsid w:val="0063534E"/>
    <w:rsid w:val="0063677B"/>
    <w:rsid w:val="00641CA7"/>
    <w:rsid w:val="006439B6"/>
    <w:rsid w:val="00643F9C"/>
    <w:rsid w:val="00645CB1"/>
    <w:rsid w:val="00653FCD"/>
    <w:rsid w:val="00654172"/>
    <w:rsid w:val="006553CB"/>
    <w:rsid w:val="006561BF"/>
    <w:rsid w:val="00666C61"/>
    <w:rsid w:val="006674CF"/>
    <w:rsid w:val="0066772D"/>
    <w:rsid w:val="006712BA"/>
    <w:rsid w:val="006740B6"/>
    <w:rsid w:val="00680EF6"/>
    <w:rsid w:val="006814DB"/>
    <w:rsid w:val="0068205E"/>
    <w:rsid w:val="00682469"/>
    <w:rsid w:val="00683D57"/>
    <w:rsid w:val="00684134"/>
    <w:rsid w:val="00686942"/>
    <w:rsid w:val="00695E70"/>
    <w:rsid w:val="00696748"/>
    <w:rsid w:val="00697C60"/>
    <w:rsid w:val="006A016C"/>
    <w:rsid w:val="006A12F9"/>
    <w:rsid w:val="006A6C60"/>
    <w:rsid w:val="006B0996"/>
    <w:rsid w:val="006B2DE6"/>
    <w:rsid w:val="006B4116"/>
    <w:rsid w:val="006B491B"/>
    <w:rsid w:val="006B4B85"/>
    <w:rsid w:val="006B5525"/>
    <w:rsid w:val="006B55B8"/>
    <w:rsid w:val="006B7026"/>
    <w:rsid w:val="006C07A0"/>
    <w:rsid w:val="006C2C47"/>
    <w:rsid w:val="006C3803"/>
    <w:rsid w:val="006C46FD"/>
    <w:rsid w:val="006C579B"/>
    <w:rsid w:val="006D060C"/>
    <w:rsid w:val="006D3AD8"/>
    <w:rsid w:val="006D52BB"/>
    <w:rsid w:val="006D65F3"/>
    <w:rsid w:val="006D6741"/>
    <w:rsid w:val="006D68FB"/>
    <w:rsid w:val="006E27E1"/>
    <w:rsid w:val="006E4BF6"/>
    <w:rsid w:val="006E4ECB"/>
    <w:rsid w:val="006F32AE"/>
    <w:rsid w:val="006F4120"/>
    <w:rsid w:val="0070273A"/>
    <w:rsid w:val="00703641"/>
    <w:rsid w:val="00711EA8"/>
    <w:rsid w:val="00722502"/>
    <w:rsid w:val="00726BC0"/>
    <w:rsid w:val="00733B57"/>
    <w:rsid w:val="007358C2"/>
    <w:rsid w:val="00737B7D"/>
    <w:rsid w:val="00740724"/>
    <w:rsid w:val="00740DBF"/>
    <w:rsid w:val="00741E01"/>
    <w:rsid w:val="007425AC"/>
    <w:rsid w:val="007425CC"/>
    <w:rsid w:val="0074360A"/>
    <w:rsid w:val="0074460B"/>
    <w:rsid w:val="00745850"/>
    <w:rsid w:val="00745BF9"/>
    <w:rsid w:val="007502C1"/>
    <w:rsid w:val="007603E7"/>
    <w:rsid w:val="00760AEC"/>
    <w:rsid w:val="0076227B"/>
    <w:rsid w:val="007622A9"/>
    <w:rsid w:val="00762879"/>
    <w:rsid w:val="0076304B"/>
    <w:rsid w:val="00764CE2"/>
    <w:rsid w:val="00766638"/>
    <w:rsid w:val="007670E0"/>
    <w:rsid w:val="007701DE"/>
    <w:rsid w:val="0077067A"/>
    <w:rsid w:val="00771A62"/>
    <w:rsid w:val="00771AF7"/>
    <w:rsid w:val="0077352D"/>
    <w:rsid w:val="00782DF5"/>
    <w:rsid w:val="0078475C"/>
    <w:rsid w:val="007850C8"/>
    <w:rsid w:val="00786015"/>
    <w:rsid w:val="007920C2"/>
    <w:rsid w:val="007943E8"/>
    <w:rsid w:val="00795356"/>
    <w:rsid w:val="007964B0"/>
    <w:rsid w:val="007A1EDA"/>
    <w:rsid w:val="007A37D0"/>
    <w:rsid w:val="007A3FC5"/>
    <w:rsid w:val="007A42DB"/>
    <w:rsid w:val="007A4525"/>
    <w:rsid w:val="007A6DC0"/>
    <w:rsid w:val="007B0794"/>
    <w:rsid w:val="007B16BB"/>
    <w:rsid w:val="007B52A0"/>
    <w:rsid w:val="007C0453"/>
    <w:rsid w:val="007C12F8"/>
    <w:rsid w:val="007C4AA3"/>
    <w:rsid w:val="007C5330"/>
    <w:rsid w:val="007C57F4"/>
    <w:rsid w:val="007D0010"/>
    <w:rsid w:val="007D2C5A"/>
    <w:rsid w:val="007D3760"/>
    <w:rsid w:val="007D40B3"/>
    <w:rsid w:val="007D502D"/>
    <w:rsid w:val="007D58F6"/>
    <w:rsid w:val="007D63CD"/>
    <w:rsid w:val="007E10A1"/>
    <w:rsid w:val="007E321D"/>
    <w:rsid w:val="007E4389"/>
    <w:rsid w:val="007E44E5"/>
    <w:rsid w:val="007E5AC0"/>
    <w:rsid w:val="007E6D0D"/>
    <w:rsid w:val="007F0427"/>
    <w:rsid w:val="007F2929"/>
    <w:rsid w:val="007F34E7"/>
    <w:rsid w:val="007F4656"/>
    <w:rsid w:val="00800496"/>
    <w:rsid w:val="008005BD"/>
    <w:rsid w:val="00800D92"/>
    <w:rsid w:val="00804874"/>
    <w:rsid w:val="00805281"/>
    <w:rsid w:val="00815739"/>
    <w:rsid w:val="00815C04"/>
    <w:rsid w:val="00817D68"/>
    <w:rsid w:val="00820CAB"/>
    <w:rsid w:val="00824A9A"/>
    <w:rsid w:val="00825996"/>
    <w:rsid w:val="00826153"/>
    <w:rsid w:val="0083051F"/>
    <w:rsid w:val="008325D2"/>
    <w:rsid w:val="00832871"/>
    <w:rsid w:val="0083429F"/>
    <w:rsid w:val="00835859"/>
    <w:rsid w:val="00836782"/>
    <w:rsid w:val="0084440D"/>
    <w:rsid w:val="0085024C"/>
    <w:rsid w:val="00850B96"/>
    <w:rsid w:val="00852FEB"/>
    <w:rsid w:val="008540DB"/>
    <w:rsid w:val="00854190"/>
    <w:rsid w:val="00854645"/>
    <w:rsid w:val="008563F3"/>
    <w:rsid w:val="0086029D"/>
    <w:rsid w:val="00861118"/>
    <w:rsid w:val="00870044"/>
    <w:rsid w:val="00875FA8"/>
    <w:rsid w:val="0088565F"/>
    <w:rsid w:val="00885828"/>
    <w:rsid w:val="00887695"/>
    <w:rsid w:val="00890580"/>
    <w:rsid w:val="0089363C"/>
    <w:rsid w:val="00895506"/>
    <w:rsid w:val="0089602B"/>
    <w:rsid w:val="008979F8"/>
    <w:rsid w:val="008A12B8"/>
    <w:rsid w:val="008A5633"/>
    <w:rsid w:val="008A6798"/>
    <w:rsid w:val="008B2E70"/>
    <w:rsid w:val="008B5451"/>
    <w:rsid w:val="008B617A"/>
    <w:rsid w:val="008C09F6"/>
    <w:rsid w:val="008C2419"/>
    <w:rsid w:val="008C26B4"/>
    <w:rsid w:val="008C3461"/>
    <w:rsid w:val="008C40E3"/>
    <w:rsid w:val="008C4A69"/>
    <w:rsid w:val="008C4DA7"/>
    <w:rsid w:val="008C5652"/>
    <w:rsid w:val="008C57DA"/>
    <w:rsid w:val="008C7650"/>
    <w:rsid w:val="008D292D"/>
    <w:rsid w:val="008D3683"/>
    <w:rsid w:val="008D3F16"/>
    <w:rsid w:val="008D41A2"/>
    <w:rsid w:val="008D58C3"/>
    <w:rsid w:val="008D638E"/>
    <w:rsid w:val="008D68B1"/>
    <w:rsid w:val="008D69F5"/>
    <w:rsid w:val="008E0ABF"/>
    <w:rsid w:val="008E19C2"/>
    <w:rsid w:val="008E28EB"/>
    <w:rsid w:val="008E3DD9"/>
    <w:rsid w:val="008E40C3"/>
    <w:rsid w:val="008E49B4"/>
    <w:rsid w:val="008E6763"/>
    <w:rsid w:val="008F127D"/>
    <w:rsid w:val="0090055A"/>
    <w:rsid w:val="00903354"/>
    <w:rsid w:val="0090542E"/>
    <w:rsid w:val="00905630"/>
    <w:rsid w:val="0090637E"/>
    <w:rsid w:val="00910FD5"/>
    <w:rsid w:val="009114B5"/>
    <w:rsid w:val="00916136"/>
    <w:rsid w:val="0091707A"/>
    <w:rsid w:val="00920E1F"/>
    <w:rsid w:val="00921011"/>
    <w:rsid w:val="00921115"/>
    <w:rsid w:val="00921F1B"/>
    <w:rsid w:val="00923F31"/>
    <w:rsid w:val="00925D97"/>
    <w:rsid w:val="009275BE"/>
    <w:rsid w:val="00931337"/>
    <w:rsid w:val="00932F98"/>
    <w:rsid w:val="0093359A"/>
    <w:rsid w:val="009346BB"/>
    <w:rsid w:val="00937BAC"/>
    <w:rsid w:val="00941591"/>
    <w:rsid w:val="0094756A"/>
    <w:rsid w:val="00950DC9"/>
    <w:rsid w:val="0095134C"/>
    <w:rsid w:val="00952291"/>
    <w:rsid w:val="00952D51"/>
    <w:rsid w:val="00953784"/>
    <w:rsid w:val="00953BF9"/>
    <w:rsid w:val="00954B5A"/>
    <w:rsid w:val="00961ADB"/>
    <w:rsid w:val="0096392D"/>
    <w:rsid w:val="0096675C"/>
    <w:rsid w:val="00966FEF"/>
    <w:rsid w:val="009728A7"/>
    <w:rsid w:val="00973640"/>
    <w:rsid w:val="009802ED"/>
    <w:rsid w:val="009826BD"/>
    <w:rsid w:val="009836A7"/>
    <w:rsid w:val="009843F0"/>
    <w:rsid w:val="00984E23"/>
    <w:rsid w:val="009864F5"/>
    <w:rsid w:val="00991831"/>
    <w:rsid w:val="00993FAD"/>
    <w:rsid w:val="00997C2B"/>
    <w:rsid w:val="00997E78"/>
    <w:rsid w:val="009A0F6F"/>
    <w:rsid w:val="009A16BF"/>
    <w:rsid w:val="009A262D"/>
    <w:rsid w:val="009A28A6"/>
    <w:rsid w:val="009A46E4"/>
    <w:rsid w:val="009A6E77"/>
    <w:rsid w:val="009B01DF"/>
    <w:rsid w:val="009B0479"/>
    <w:rsid w:val="009B0A63"/>
    <w:rsid w:val="009B1424"/>
    <w:rsid w:val="009B2C43"/>
    <w:rsid w:val="009B55CA"/>
    <w:rsid w:val="009B5C9E"/>
    <w:rsid w:val="009C0789"/>
    <w:rsid w:val="009C2AE8"/>
    <w:rsid w:val="009C3690"/>
    <w:rsid w:val="009C53C8"/>
    <w:rsid w:val="009D10E0"/>
    <w:rsid w:val="009D29B9"/>
    <w:rsid w:val="009D385F"/>
    <w:rsid w:val="009D4E9C"/>
    <w:rsid w:val="009D5739"/>
    <w:rsid w:val="009E1AA9"/>
    <w:rsid w:val="009E4AEA"/>
    <w:rsid w:val="009F107A"/>
    <w:rsid w:val="009F2DBF"/>
    <w:rsid w:val="009F32B9"/>
    <w:rsid w:val="009F4720"/>
    <w:rsid w:val="009F6C50"/>
    <w:rsid w:val="00A0062B"/>
    <w:rsid w:val="00A05700"/>
    <w:rsid w:val="00A060A5"/>
    <w:rsid w:val="00A06FBA"/>
    <w:rsid w:val="00A07BA4"/>
    <w:rsid w:val="00A13A50"/>
    <w:rsid w:val="00A1578F"/>
    <w:rsid w:val="00A1788D"/>
    <w:rsid w:val="00A2010F"/>
    <w:rsid w:val="00A21D40"/>
    <w:rsid w:val="00A2210C"/>
    <w:rsid w:val="00A24EDE"/>
    <w:rsid w:val="00A253DA"/>
    <w:rsid w:val="00A30440"/>
    <w:rsid w:val="00A310CB"/>
    <w:rsid w:val="00A3479C"/>
    <w:rsid w:val="00A3685F"/>
    <w:rsid w:val="00A40652"/>
    <w:rsid w:val="00A4673D"/>
    <w:rsid w:val="00A468CD"/>
    <w:rsid w:val="00A4715B"/>
    <w:rsid w:val="00A47BF2"/>
    <w:rsid w:val="00A51233"/>
    <w:rsid w:val="00A64EC6"/>
    <w:rsid w:val="00A65294"/>
    <w:rsid w:val="00A668A7"/>
    <w:rsid w:val="00A72328"/>
    <w:rsid w:val="00A74942"/>
    <w:rsid w:val="00A75188"/>
    <w:rsid w:val="00A8167B"/>
    <w:rsid w:val="00A8356C"/>
    <w:rsid w:val="00A84121"/>
    <w:rsid w:val="00A84BBB"/>
    <w:rsid w:val="00A857CD"/>
    <w:rsid w:val="00A864FE"/>
    <w:rsid w:val="00A909F0"/>
    <w:rsid w:val="00A92361"/>
    <w:rsid w:val="00A965A3"/>
    <w:rsid w:val="00AA0C02"/>
    <w:rsid w:val="00AA3BE4"/>
    <w:rsid w:val="00AA3C15"/>
    <w:rsid w:val="00AA3ED4"/>
    <w:rsid w:val="00AA411F"/>
    <w:rsid w:val="00AA52A0"/>
    <w:rsid w:val="00AA6369"/>
    <w:rsid w:val="00AB0A55"/>
    <w:rsid w:val="00AB2DBE"/>
    <w:rsid w:val="00AB5818"/>
    <w:rsid w:val="00AB598C"/>
    <w:rsid w:val="00AB5DC6"/>
    <w:rsid w:val="00AB6786"/>
    <w:rsid w:val="00AC0E73"/>
    <w:rsid w:val="00AC22FA"/>
    <w:rsid w:val="00AD0157"/>
    <w:rsid w:val="00AD1BAE"/>
    <w:rsid w:val="00AD1EC5"/>
    <w:rsid w:val="00AD653D"/>
    <w:rsid w:val="00AD78E7"/>
    <w:rsid w:val="00AE049C"/>
    <w:rsid w:val="00AE53AE"/>
    <w:rsid w:val="00AE69D3"/>
    <w:rsid w:val="00AE7897"/>
    <w:rsid w:val="00AF007E"/>
    <w:rsid w:val="00AF1927"/>
    <w:rsid w:val="00AF1A2C"/>
    <w:rsid w:val="00AF1BDA"/>
    <w:rsid w:val="00AF442A"/>
    <w:rsid w:val="00AF4793"/>
    <w:rsid w:val="00AF5727"/>
    <w:rsid w:val="00B017DC"/>
    <w:rsid w:val="00B02E62"/>
    <w:rsid w:val="00B02E76"/>
    <w:rsid w:val="00B055D9"/>
    <w:rsid w:val="00B061BE"/>
    <w:rsid w:val="00B1228C"/>
    <w:rsid w:val="00B1635B"/>
    <w:rsid w:val="00B2198C"/>
    <w:rsid w:val="00B21EB5"/>
    <w:rsid w:val="00B22372"/>
    <w:rsid w:val="00B2407A"/>
    <w:rsid w:val="00B27C01"/>
    <w:rsid w:val="00B324F4"/>
    <w:rsid w:val="00B341E7"/>
    <w:rsid w:val="00B34612"/>
    <w:rsid w:val="00B36169"/>
    <w:rsid w:val="00B3753A"/>
    <w:rsid w:val="00B37AF7"/>
    <w:rsid w:val="00B430A9"/>
    <w:rsid w:val="00B464F3"/>
    <w:rsid w:val="00B5019A"/>
    <w:rsid w:val="00B537B0"/>
    <w:rsid w:val="00B5571E"/>
    <w:rsid w:val="00B5619C"/>
    <w:rsid w:val="00B5720D"/>
    <w:rsid w:val="00B57B16"/>
    <w:rsid w:val="00B625E5"/>
    <w:rsid w:val="00B62C20"/>
    <w:rsid w:val="00B639CE"/>
    <w:rsid w:val="00B63F4B"/>
    <w:rsid w:val="00B644C5"/>
    <w:rsid w:val="00B64CA6"/>
    <w:rsid w:val="00B7513B"/>
    <w:rsid w:val="00B75FE9"/>
    <w:rsid w:val="00B76114"/>
    <w:rsid w:val="00B81114"/>
    <w:rsid w:val="00B850C6"/>
    <w:rsid w:val="00B8770D"/>
    <w:rsid w:val="00B90ED0"/>
    <w:rsid w:val="00B9587A"/>
    <w:rsid w:val="00B95C7F"/>
    <w:rsid w:val="00B97767"/>
    <w:rsid w:val="00B978DC"/>
    <w:rsid w:val="00BA1771"/>
    <w:rsid w:val="00BA39CA"/>
    <w:rsid w:val="00BA63BF"/>
    <w:rsid w:val="00BB1315"/>
    <w:rsid w:val="00BB133D"/>
    <w:rsid w:val="00BB3213"/>
    <w:rsid w:val="00BB3717"/>
    <w:rsid w:val="00BB3BAB"/>
    <w:rsid w:val="00BB447F"/>
    <w:rsid w:val="00BB4706"/>
    <w:rsid w:val="00BB6872"/>
    <w:rsid w:val="00BB6C21"/>
    <w:rsid w:val="00BB760E"/>
    <w:rsid w:val="00BB7C39"/>
    <w:rsid w:val="00BC0A0B"/>
    <w:rsid w:val="00BC20EE"/>
    <w:rsid w:val="00BC3257"/>
    <w:rsid w:val="00BC34B5"/>
    <w:rsid w:val="00BC38A7"/>
    <w:rsid w:val="00BC7934"/>
    <w:rsid w:val="00BD040B"/>
    <w:rsid w:val="00BD3AAA"/>
    <w:rsid w:val="00BD40C0"/>
    <w:rsid w:val="00BD5FA6"/>
    <w:rsid w:val="00BD6079"/>
    <w:rsid w:val="00BD65B6"/>
    <w:rsid w:val="00BD6D2F"/>
    <w:rsid w:val="00BE09FB"/>
    <w:rsid w:val="00BF015D"/>
    <w:rsid w:val="00BF0FE1"/>
    <w:rsid w:val="00BF1230"/>
    <w:rsid w:val="00BF2268"/>
    <w:rsid w:val="00BF53F3"/>
    <w:rsid w:val="00BF63DA"/>
    <w:rsid w:val="00BF6A06"/>
    <w:rsid w:val="00C02A17"/>
    <w:rsid w:val="00C050F8"/>
    <w:rsid w:val="00C06A6C"/>
    <w:rsid w:val="00C13C46"/>
    <w:rsid w:val="00C1540B"/>
    <w:rsid w:val="00C215B8"/>
    <w:rsid w:val="00C21EDB"/>
    <w:rsid w:val="00C22A49"/>
    <w:rsid w:val="00C24BD5"/>
    <w:rsid w:val="00C271D5"/>
    <w:rsid w:val="00C30536"/>
    <w:rsid w:val="00C30CF8"/>
    <w:rsid w:val="00C31634"/>
    <w:rsid w:val="00C400CE"/>
    <w:rsid w:val="00C40253"/>
    <w:rsid w:val="00C467FB"/>
    <w:rsid w:val="00C47951"/>
    <w:rsid w:val="00C47BFB"/>
    <w:rsid w:val="00C51FEA"/>
    <w:rsid w:val="00C575B1"/>
    <w:rsid w:val="00C63B33"/>
    <w:rsid w:val="00C705B4"/>
    <w:rsid w:val="00C72446"/>
    <w:rsid w:val="00C73BA2"/>
    <w:rsid w:val="00C748D0"/>
    <w:rsid w:val="00C754AA"/>
    <w:rsid w:val="00C764CC"/>
    <w:rsid w:val="00C765F6"/>
    <w:rsid w:val="00C77ACE"/>
    <w:rsid w:val="00C802AA"/>
    <w:rsid w:val="00C811AB"/>
    <w:rsid w:val="00C823C9"/>
    <w:rsid w:val="00C829B8"/>
    <w:rsid w:val="00C840FD"/>
    <w:rsid w:val="00C854E2"/>
    <w:rsid w:val="00C87297"/>
    <w:rsid w:val="00C90A8F"/>
    <w:rsid w:val="00CA0539"/>
    <w:rsid w:val="00CA09BE"/>
    <w:rsid w:val="00CA0E9B"/>
    <w:rsid w:val="00CA3841"/>
    <w:rsid w:val="00CB0D0D"/>
    <w:rsid w:val="00CB2365"/>
    <w:rsid w:val="00CB4ADC"/>
    <w:rsid w:val="00CB63BB"/>
    <w:rsid w:val="00CC4023"/>
    <w:rsid w:val="00CC68EA"/>
    <w:rsid w:val="00CC7126"/>
    <w:rsid w:val="00CD070E"/>
    <w:rsid w:val="00CD303E"/>
    <w:rsid w:val="00CE0261"/>
    <w:rsid w:val="00CE05FB"/>
    <w:rsid w:val="00CE305F"/>
    <w:rsid w:val="00CE5774"/>
    <w:rsid w:val="00D02728"/>
    <w:rsid w:val="00D0572B"/>
    <w:rsid w:val="00D05F63"/>
    <w:rsid w:val="00D108FB"/>
    <w:rsid w:val="00D12255"/>
    <w:rsid w:val="00D17FF8"/>
    <w:rsid w:val="00D212C0"/>
    <w:rsid w:val="00D21D06"/>
    <w:rsid w:val="00D270A0"/>
    <w:rsid w:val="00D340C6"/>
    <w:rsid w:val="00D438E1"/>
    <w:rsid w:val="00D43DF9"/>
    <w:rsid w:val="00D506DD"/>
    <w:rsid w:val="00D51225"/>
    <w:rsid w:val="00D51464"/>
    <w:rsid w:val="00D51557"/>
    <w:rsid w:val="00D53070"/>
    <w:rsid w:val="00D53335"/>
    <w:rsid w:val="00D53BA0"/>
    <w:rsid w:val="00D56167"/>
    <w:rsid w:val="00D56B4C"/>
    <w:rsid w:val="00D57481"/>
    <w:rsid w:val="00D631B9"/>
    <w:rsid w:val="00D67B5B"/>
    <w:rsid w:val="00D77399"/>
    <w:rsid w:val="00D821C7"/>
    <w:rsid w:val="00D83CFD"/>
    <w:rsid w:val="00D9337A"/>
    <w:rsid w:val="00D93E84"/>
    <w:rsid w:val="00D93EBB"/>
    <w:rsid w:val="00D9464B"/>
    <w:rsid w:val="00DA0C09"/>
    <w:rsid w:val="00DA124E"/>
    <w:rsid w:val="00DA1972"/>
    <w:rsid w:val="00DA37DF"/>
    <w:rsid w:val="00DA4A13"/>
    <w:rsid w:val="00DB192C"/>
    <w:rsid w:val="00DB2679"/>
    <w:rsid w:val="00DB3ED2"/>
    <w:rsid w:val="00DB50FC"/>
    <w:rsid w:val="00DB5B5B"/>
    <w:rsid w:val="00DB66ED"/>
    <w:rsid w:val="00DB7566"/>
    <w:rsid w:val="00DC1AB1"/>
    <w:rsid w:val="00DC4F19"/>
    <w:rsid w:val="00DD04DA"/>
    <w:rsid w:val="00DD1E89"/>
    <w:rsid w:val="00DD1EC8"/>
    <w:rsid w:val="00DD67D7"/>
    <w:rsid w:val="00DD7226"/>
    <w:rsid w:val="00DE4D2F"/>
    <w:rsid w:val="00DF1A44"/>
    <w:rsid w:val="00DF260A"/>
    <w:rsid w:val="00DF4B42"/>
    <w:rsid w:val="00DF5EB7"/>
    <w:rsid w:val="00DF61E0"/>
    <w:rsid w:val="00E0103C"/>
    <w:rsid w:val="00E04966"/>
    <w:rsid w:val="00E04E54"/>
    <w:rsid w:val="00E057E7"/>
    <w:rsid w:val="00E05BAC"/>
    <w:rsid w:val="00E06898"/>
    <w:rsid w:val="00E06A00"/>
    <w:rsid w:val="00E06FA5"/>
    <w:rsid w:val="00E0710F"/>
    <w:rsid w:val="00E10904"/>
    <w:rsid w:val="00E11953"/>
    <w:rsid w:val="00E1229D"/>
    <w:rsid w:val="00E12405"/>
    <w:rsid w:val="00E12E50"/>
    <w:rsid w:val="00E160B7"/>
    <w:rsid w:val="00E17EA1"/>
    <w:rsid w:val="00E225C6"/>
    <w:rsid w:val="00E36FD8"/>
    <w:rsid w:val="00E438FE"/>
    <w:rsid w:val="00E4538B"/>
    <w:rsid w:val="00E45E63"/>
    <w:rsid w:val="00E519D5"/>
    <w:rsid w:val="00E51A75"/>
    <w:rsid w:val="00E5389F"/>
    <w:rsid w:val="00E547B1"/>
    <w:rsid w:val="00E56FB7"/>
    <w:rsid w:val="00E57F2D"/>
    <w:rsid w:val="00E6100F"/>
    <w:rsid w:val="00E62162"/>
    <w:rsid w:val="00E71089"/>
    <w:rsid w:val="00E727F1"/>
    <w:rsid w:val="00E74A3A"/>
    <w:rsid w:val="00E75DCD"/>
    <w:rsid w:val="00E75F92"/>
    <w:rsid w:val="00E77760"/>
    <w:rsid w:val="00E84EC8"/>
    <w:rsid w:val="00E85A32"/>
    <w:rsid w:val="00E85BA4"/>
    <w:rsid w:val="00E86A0E"/>
    <w:rsid w:val="00E93309"/>
    <w:rsid w:val="00E95B0C"/>
    <w:rsid w:val="00E96A43"/>
    <w:rsid w:val="00EA1805"/>
    <w:rsid w:val="00EA2771"/>
    <w:rsid w:val="00EA283A"/>
    <w:rsid w:val="00EA37D4"/>
    <w:rsid w:val="00EA66A4"/>
    <w:rsid w:val="00EA6887"/>
    <w:rsid w:val="00EA6E63"/>
    <w:rsid w:val="00EB16B8"/>
    <w:rsid w:val="00EB48DF"/>
    <w:rsid w:val="00EB6B8F"/>
    <w:rsid w:val="00EC0926"/>
    <w:rsid w:val="00EC559D"/>
    <w:rsid w:val="00ED17AC"/>
    <w:rsid w:val="00ED1EA4"/>
    <w:rsid w:val="00ED7687"/>
    <w:rsid w:val="00EE0169"/>
    <w:rsid w:val="00EE0542"/>
    <w:rsid w:val="00EE18BC"/>
    <w:rsid w:val="00EE48EF"/>
    <w:rsid w:val="00EE64F1"/>
    <w:rsid w:val="00EE6E01"/>
    <w:rsid w:val="00EF1254"/>
    <w:rsid w:val="00EF16C6"/>
    <w:rsid w:val="00EF6792"/>
    <w:rsid w:val="00EF711C"/>
    <w:rsid w:val="00F006AE"/>
    <w:rsid w:val="00F03179"/>
    <w:rsid w:val="00F039A0"/>
    <w:rsid w:val="00F03BC0"/>
    <w:rsid w:val="00F03F0C"/>
    <w:rsid w:val="00F043AA"/>
    <w:rsid w:val="00F0557F"/>
    <w:rsid w:val="00F05813"/>
    <w:rsid w:val="00F05C81"/>
    <w:rsid w:val="00F16947"/>
    <w:rsid w:val="00F21E8E"/>
    <w:rsid w:val="00F24B8E"/>
    <w:rsid w:val="00F2622B"/>
    <w:rsid w:val="00F26495"/>
    <w:rsid w:val="00F36E44"/>
    <w:rsid w:val="00F37C13"/>
    <w:rsid w:val="00F40616"/>
    <w:rsid w:val="00F40DFE"/>
    <w:rsid w:val="00F40FED"/>
    <w:rsid w:val="00F42C4A"/>
    <w:rsid w:val="00F53928"/>
    <w:rsid w:val="00F54B0A"/>
    <w:rsid w:val="00F54F69"/>
    <w:rsid w:val="00F61BF4"/>
    <w:rsid w:val="00F668C5"/>
    <w:rsid w:val="00F717E8"/>
    <w:rsid w:val="00F72A9E"/>
    <w:rsid w:val="00F7305E"/>
    <w:rsid w:val="00F759FE"/>
    <w:rsid w:val="00F76CA5"/>
    <w:rsid w:val="00F8228C"/>
    <w:rsid w:val="00F8316A"/>
    <w:rsid w:val="00F8429E"/>
    <w:rsid w:val="00F8784E"/>
    <w:rsid w:val="00F91A3E"/>
    <w:rsid w:val="00F9495F"/>
    <w:rsid w:val="00F97592"/>
    <w:rsid w:val="00FA1151"/>
    <w:rsid w:val="00FA1264"/>
    <w:rsid w:val="00FA1802"/>
    <w:rsid w:val="00FA1A3F"/>
    <w:rsid w:val="00FA2E23"/>
    <w:rsid w:val="00FA7964"/>
    <w:rsid w:val="00FB16C2"/>
    <w:rsid w:val="00FB42AA"/>
    <w:rsid w:val="00FB5187"/>
    <w:rsid w:val="00FB62E9"/>
    <w:rsid w:val="00FC2F59"/>
    <w:rsid w:val="00FC46BC"/>
    <w:rsid w:val="00FD0E12"/>
    <w:rsid w:val="00FD189C"/>
    <w:rsid w:val="00FD240F"/>
    <w:rsid w:val="00FD2A69"/>
    <w:rsid w:val="00FD2CCF"/>
    <w:rsid w:val="00FD3D53"/>
    <w:rsid w:val="00FD45D6"/>
    <w:rsid w:val="00FD6197"/>
    <w:rsid w:val="00FD6EDE"/>
    <w:rsid w:val="00FE02DD"/>
    <w:rsid w:val="00FE0930"/>
    <w:rsid w:val="00FE1A28"/>
    <w:rsid w:val="00FE2EF5"/>
    <w:rsid w:val="00FE345F"/>
    <w:rsid w:val="00FE53AF"/>
    <w:rsid w:val="00FE680B"/>
    <w:rsid w:val="00FE70B7"/>
    <w:rsid w:val="00FE73B5"/>
    <w:rsid w:val="00FF3B7E"/>
    <w:rsid w:val="00FF4AE7"/>
    <w:rsid w:val="00FF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10144"/>
  <w15:docId w15:val="{8D0BED36-2A5B-4C2E-8410-A7A0B349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AF5727"/>
    <w:pPr>
      <w:tabs>
        <w:tab w:val="right" w:pos="8640"/>
      </w:tabs>
      <w:jc w:val="both"/>
    </w:pPr>
    <w:rPr>
      <w:rFonts w:ascii="Garamond" w:eastAsia="굴림" w:hAnsi="Garamond"/>
      <w:spacing w:val="-2"/>
      <w:sz w:val="24"/>
    </w:rPr>
  </w:style>
  <w:style w:type="paragraph" w:styleId="1">
    <w:name w:val="heading 1"/>
    <w:basedOn w:val="a0"/>
    <w:next w:val="a1"/>
    <w:qFormat/>
    <w:rsid w:val="00966FEF"/>
    <w:pPr>
      <w:keepNext/>
      <w:keepLines/>
      <w:pageBreakBefore/>
      <w:spacing w:after="700" w:line="360" w:lineRule="auto"/>
      <w:jc w:val="center"/>
      <w:outlineLvl w:val="0"/>
    </w:pPr>
    <w:rPr>
      <w:caps/>
      <w:spacing w:val="10"/>
      <w:kern w:val="28"/>
    </w:rPr>
  </w:style>
  <w:style w:type="paragraph" w:styleId="2">
    <w:name w:val="heading 2"/>
    <w:basedOn w:val="a0"/>
    <w:next w:val="a1"/>
    <w:qFormat/>
    <w:rsid w:val="00966FEF"/>
    <w:pPr>
      <w:keepNext/>
      <w:pageBreakBefore/>
      <w:spacing w:after="560"/>
      <w:jc w:val="center"/>
      <w:outlineLvl w:val="1"/>
    </w:pPr>
    <w:rPr>
      <w:i/>
      <w:spacing w:val="70"/>
      <w:sz w:val="22"/>
    </w:rPr>
  </w:style>
  <w:style w:type="paragraph" w:styleId="3">
    <w:name w:val="heading 3"/>
    <w:basedOn w:val="a0"/>
    <w:next w:val="a1"/>
    <w:qFormat/>
    <w:rsid w:val="00966FE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4">
    <w:name w:val="heading 4"/>
    <w:basedOn w:val="a0"/>
    <w:next w:val="a1"/>
    <w:qFormat/>
    <w:rsid w:val="00966FE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5">
    <w:name w:val="heading 5"/>
    <w:basedOn w:val="a0"/>
    <w:next w:val="a1"/>
    <w:qFormat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0"/>
    <w:next w:val="a1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0"/>
    <w:next w:val="a1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0"/>
    <w:next w:val="a1"/>
    <w:qFormat/>
    <w:pPr>
      <w:keepNext/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0"/>
    <w:next w:val="a1"/>
    <w:qFormat/>
    <w:pPr>
      <w:keepNext/>
      <w:spacing w:line="360" w:lineRule="auto"/>
      <w:jc w:val="left"/>
      <w:outlineLvl w:val="8"/>
    </w:pPr>
    <w:rPr>
      <w:kern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rsid w:val="00EA66A4"/>
    <w:pPr>
      <w:spacing w:after="160" w:line="360" w:lineRule="auto"/>
    </w:pPr>
  </w:style>
  <w:style w:type="character" w:styleId="a5">
    <w:name w:val="annotation reference"/>
    <w:semiHidden/>
    <w:rPr>
      <w:sz w:val="16"/>
    </w:rPr>
  </w:style>
  <w:style w:type="paragraph" w:styleId="a6">
    <w:name w:val="annotation text"/>
    <w:basedOn w:val="a0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7">
    <w:name w:val="header"/>
    <w:basedOn w:val="a0"/>
    <w:rsid w:val="00DA4A13"/>
    <w:pPr>
      <w:tabs>
        <w:tab w:val="center" w:pos="4320"/>
      </w:tabs>
    </w:pPr>
  </w:style>
  <w:style w:type="paragraph" w:styleId="a8">
    <w:name w:val="caption"/>
    <w:basedOn w:val="a0"/>
    <w:next w:val="a1"/>
    <w:qFormat/>
    <w:pPr>
      <w:spacing w:after="560"/>
      <w:ind w:left="1920" w:right="1920"/>
    </w:pPr>
    <w:rPr>
      <w:spacing w:val="0"/>
      <w:sz w:val="18"/>
    </w:rPr>
  </w:style>
  <w:style w:type="paragraph" w:styleId="a9">
    <w:name w:val="Date"/>
    <w:basedOn w:val="a1"/>
    <w:pPr>
      <w:spacing w:after="560"/>
      <w:jc w:val="center"/>
    </w:pPr>
  </w:style>
  <w:style w:type="paragraph" w:customStyle="1" w:styleId="aa">
    <w:name w:val="정보 입력란"/>
    <w:basedOn w:val="a0"/>
    <w:link w:val="CharChar"/>
    <w:rsid w:val="00217C33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customStyle="1" w:styleId="CharChar">
    <w:name w:val="정보 입력란 Char Char"/>
    <w:basedOn w:val="a2"/>
    <w:link w:val="aa"/>
    <w:rsid w:val="00217C33"/>
    <w:rPr>
      <w:rFonts w:ascii="Garamond" w:hAnsi="Garamond"/>
      <w:spacing w:val="-2"/>
      <w:sz w:val="24"/>
      <w:lang w:val="en-US" w:eastAsia="en-US" w:bidi="ar-SA"/>
    </w:rPr>
  </w:style>
  <w:style w:type="character" w:styleId="ab">
    <w:name w:val="endnote reference"/>
    <w:semiHidden/>
    <w:rPr>
      <w:vertAlign w:val="superscript"/>
    </w:rPr>
  </w:style>
  <w:style w:type="paragraph" w:styleId="ac">
    <w:name w:val="endnote text"/>
    <w:basedOn w:val="a0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ad">
    <w:name w:val="footer"/>
    <w:basedOn w:val="a0"/>
    <w:link w:val="Char"/>
    <w:uiPriority w:val="99"/>
    <w:pPr>
      <w:keepLines/>
      <w:tabs>
        <w:tab w:val="center" w:pos="4320"/>
      </w:tabs>
      <w:jc w:val="center"/>
    </w:pPr>
  </w:style>
  <w:style w:type="paragraph" w:customStyle="1" w:styleId="ae">
    <w:name w:val="저자"/>
    <w:basedOn w:val="a0"/>
    <w:rsid w:val="00AF5727"/>
    <w:pPr>
      <w:spacing w:line="480" w:lineRule="auto"/>
      <w:jc w:val="center"/>
    </w:pPr>
    <w:rPr>
      <w:rFonts w:cs="Garamond"/>
      <w:szCs w:val="24"/>
      <w:lang w:val="ko-KR" w:eastAsia="ko-KR" w:bidi="ko-KR"/>
    </w:rPr>
  </w:style>
  <w:style w:type="character" w:styleId="af">
    <w:name w:val="footnote reference"/>
    <w:semiHidden/>
    <w:rPr>
      <w:vertAlign w:val="superscript"/>
    </w:rPr>
  </w:style>
  <w:style w:type="paragraph" w:styleId="af0">
    <w:name w:val="footnote text"/>
    <w:basedOn w:val="a0"/>
    <w:semiHidden/>
    <w:rsid w:val="00966FE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af1">
    <w:name w:val="목록 제목"/>
    <w:basedOn w:val="a2"/>
    <w:rsid w:val="00A2010F"/>
    <w:rPr>
      <w:rFonts w:eastAsia="굴림"/>
      <w:i/>
      <w:iCs/>
    </w:rPr>
  </w:style>
  <w:style w:type="paragraph" w:styleId="10">
    <w:name w:val="index 1"/>
    <w:basedOn w:val="a0"/>
    <w:semiHidden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20">
    <w:name w:val="index 2"/>
    <w:basedOn w:val="a0"/>
    <w:semiHidden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30">
    <w:name w:val="index 3"/>
    <w:basedOn w:val="a0"/>
    <w:semiHidden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40">
    <w:name w:val="index 4"/>
    <w:basedOn w:val="a0"/>
    <w:semiHidden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50">
    <w:name w:val="index 5"/>
    <w:basedOn w:val="a0"/>
    <w:semiHidden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af2">
    <w:name w:val="index heading"/>
    <w:basedOn w:val="a0"/>
    <w:next w:val="10"/>
    <w:semiHidden/>
    <w:pPr>
      <w:keepNext/>
      <w:spacing w:before="280"/>
    </w:pPr>
    <w:rPr>
      <w:kern w:val="28"/>
      <w:sz w:val="27"/>
    </w:rPr>
  </w:style>
  <w:style w:type="paragraph" w:styleId="a">
    <w:name w:val="List Number"/>
    <w:basedOn w:val="a0"/>
    <w:rsid w:val="00966FEF"/>
    <w:pPr>
      <w:numPr>
        <w:numId w:val="23"/>
      </w:numPr>
      <w:tabs>
        <w:tab w:val="clear" w:pos="8640"/>
        <w:tab w:val="right" w:leader="dot" w:pos="7440"/>
      </w:tabs>
      <w:spacing w:line="360" w:lineRule="auto"/>
    </w:pPr>
  </w:style>
  <w:style w:type="paragraph" w:styleId="af3">
    <w:name w:val="macro"/>
    <w:basedOn w:val="a1"/>
    <w:semiHidden/>
    <w:pPr>
      <w:spacing w:after="120" w:line="240" w:lineRule="auto"/>
    </w:pPr>
    <w:rPr>
      <w:rFonts w:ascii="Courier New" w:hAnsi="Courier New"/>
    </w:rPr>
  </w:style>
  <w:style w:type="character" w:styleId="af4">
    <w:name w:val="page number"/>
    <w:rsid w:val="00A2010F"/>
    <w:rPr>
      <w:rFonts w:eastAsia="굴림"/>
    </w:rPr>
  </w:style>
  <w:style w:type="paragraph" w:styleId="af5">
    <w:name w:val="Subtitle"/>
    <w:basedOn w:val="af6"/>
    <w:next w:val="a1"/>
    <w:qFormat/>
    <w:pPr>
      <w:spacing w:after="0" w:line="480" w:lineRule="auto"/>
    </w:pPr>
    <w:rPr>
      <w:caps/>
    </w:rPr>
  </w:style>
  <w:style w:type="paragraph" w:styleId="af6">
    <w:name w:val="Title"/>
    <w:basedOn w:val="a0"/>
    <w:next w:val="af5"/>
    <w:qFormat/>
    <w:rsid w:val="0077352D"/>
    <w:pPr>
      <w:spacing w:after="280"/>
      <w:jc w:val="center"/>
    </w:pPr>
  </w:style>
  <w:style w:type="paragraph" w:styleId="af7">
    <w:name w:val="table of authorities"/>
    <w:basedOn w:val="a0"/>
    <w:semiHidden/>
    <w:pPr>
      <w:tabs>
        <w:tab w:val="right" w:leader="dot" w:pos="8640"/>
      </w:tabs>
      <w:ind w:left="360" w:hanging="360"/>
    </w:pPr>
  </w:style>
  <w:style w:type="paragraph" w:styleId="af8">
    <w:name w:val="table of figures"/>
    <w:basedOn w:val="a0"/>
    <w:semiHidden/>
    <w:pPr>
      <w:tabs>
        <w:tab w:val="right" w:leader="dot" w:pos="8640"/>
      </w:tabs>
      <w:ind w:left="720" w:hanging="720"/>
    </w:pPr>
  </w:style>
  <w:style w:type="paragraph" w:styleId="af9">
    <w:name w:val="toa heading"/>
    <w:basedOn w:val="a0"/>
    <w:next w:val="af7"/>
    <w:semiHidden/>
    <w:pPr>
      <w:keepNext/>
      <w:keepLines/>
      <w:spacing w:before="280"/>
      <w:jc w:val="left"/>
    </w:pPr>
    <w:rPr>
      <w:b/>
      <w:kern w:val="28"/>
    </w:rPr>
  </w:style>
  <w:style w:type="paragraph" w:styleId="11">
    <w:name w:val="toc 1"/>
    <w:basedOn w:val="a0"/>
    <w:semiHidden/>
    <w:pPr>
      <w:tabs>
        <w:tab w:val="clear" w:pos="8640"/>
        <w:tab w:val="right" w:leader="dot" w:pos="7440"/>
      </w:tabs>
    </w:pPr>
  </w:style>
  <w:style w:type="paragraph" w:styleId="21">
    <w:name w:val="toc 2"/>
    <w:basedOn w:val="a0"/>
    <w:semiHidden/>
    <w:pPr>
      <w:tabs>
        <w:tab w:val="clear" w:pos="8640"/>
        <w:tab w:val="right" w:leader="dot" w:pos="7440"/>
      </w:tabs>
      <w:ind w:left="360"/>
    </w:pPr>
  </w:style>
  <w:style w:type="paragraph" w:styleId="31">
    <w:name w:val="toc 3"/>
    <w:basedOn w:val="a0"/>
    <w:semiHidden/>
    <w:pPr>
      <w:tabs>
        <w:tab w:val="right" w:leader="dot" w:pos="8640"/>
      </w:tabs>
      <w:ind w:left="720"/>
    </w:pPr>
  </w:style>
  <w:style w:type="paragraph" w:styleId="41">
    <w:name w:val="toc 4"/>
    <w:basedOn w:val="a0"/>
    <w:semiHidden/>
    <w:pPr>
      <w:tabs>
        <w:tab w:val="right" w:leader="dot" w:pos="8640"/>
      </w:tabs>
      <w:ind w:left="1080"/>
    </w:pPr>
  </w:style>
  <w:style w:type="paragraph" w:styleId="51">
    <w:name w:val="toc 5"/>
    <w:basedOn w:val="a0"/>
    <w:semiHidden/>
    <w:pPr>
      <w:tabs>
        <w:tab w:val="right" w:leader="dot" w:pos="8640"/>
      </w:tabs>
      <w:ind w:left="1440"/>
    </w:pPr>
  </w:style>
  <w:style w:type="paragraph" w:customStyle="1" w:styleId="afa">
    <w:name w:val="정보"/>
    <w:basedOn w:val="a0"/>
    <w:rsid w:val="00B34612"/>
    <w:pPr>
      <w:ind w:right="720"/>
    </w:pPr>
  </w:style>
  <w:style w:type="paragraph" w:customStyle="1" w:styleId="afb">
    <w:name w:val="교과 과정"/>
    <w:basedOn w:val="a0"/>
    <w:rsid w:val="00217C33"/>
    <w:pPr>
      <w:spacing w:before="280" w:after="560"/>
      <w:ind w:right="720"/>
    </w:pPr>
  </w:style>
  <w:style w:type="paragraph" w:customStyle="1" w:styleId="afc">
    <w:name w:val="표지 부제"/>
    <w:basedOn w:val="a0"/>
    <w:next w:val="a0"/>
    <w:rsid w:val="00AF5727"/>
    <w:pPr>
      <w:keepNext/>
      <w:spacing w:after="560"/>
      <w:ind w:left="1800" w:right="1800"/>
      <w:jc w:val="center"/>
    </w:pPr>
    <w:rPr>
      <w:rFonts w:cs="Garamond"/>
      <w:szCs w:val="24"/>
      <w:lang w:val="ko-KR" w:eastAsia="ko-KR" w:bidi="ko-KR"/>
    </w:rPr>
  </w:style>
  <w:style w:type="paragraph" w:customStyle="1" w:styleId="afd">
    <w:name w:val="표지 제목"/>
    <w:basedOn w:val="a0"/>
    <w:next w:val="afc"/>
    <w:rsid w:val="00AF5727"/>
    <w:pPr>
      <w:keepNext/>
      <w:keepLines/>
      <w:spacing w:before="780" w:after="420"/>
      <w:ind w:left="1920" w:right="1920"/>
      <w:jc w:val="center"/>
    </w:pPr>
    <w:rPr>
      <w:rFonts w:cs="Garamond"/>
      <w:caps/>
      <w:spacing w:val="5"/>
      <w:kern w:val="28"/>
      <w:szCs w:val="24"/>
      <w:lang w:val="ko-KR" w:eastAsia="ko-KR" w:bidi="ko-KR"/>
    </w:rPr>
  </w:style>
  <w:style w:type="paragraph" w:customStyle="1" w:styleId="afe">
    <w:name w:val="교수"/>
    <w:basedOn w:val="a0"/>
    <w:rsid w:val="00AF5727"/>
    <w:pPr>
      <w:tabs>
        <w:tab w:val="clear" w:pos="8640"/>
        <w:tab w:val="left" w:pos="5040"/>
      </w:tabs>
      <w:spacing w:after="560"/>
      <w:jc w:val="center"/>
    </w:pPr>
    <w:rPr>
      <w:rFonts w:cs="Garamond"/>
      <w:szCs w:val="24"/>
      <w:lang w:val="ko-KR" w:eastAsia="ko-KR" w:bidi="ko-KR"/>
    </w:rPr>
  </w:style>
  <w:style w:type="paragraph" w:customStyle="1" w:styleId="aff">
    <w:name w:val="용어 정의"/>
    <w:basedOn w:val="a0"/>
    <w:rsid w:val="00AF5727"/>
    <w:pPr>
      <w:spacing w:after="280"/>
    </w:pPr>
    <w:rPr>
      <w:rFonts w:cs="Garamond"/>
      <w:szCs w:val="24"/>
      <w:lang w:val="ko-KR" w:eastAsia="ko-KR" w:bidi="ko-KR"/>
    </w:rPr>
  </w:style>
  <w:style w:type="character" w:customStyle="1" w:styleId="aff0">
    <w:name w:val="용어 항목"/>
    <w:rsid w:val="00AF5727"/>
    <w:rPr>
      <w:rFonts w:eastAsia="굴림"/>
      <w:b/>
      <w:bCs w:val="0"/>
      <w:lang w:val="ko-KR" w:eastAsia="ko-KR" w:bidi="ko-KR"/>
    </w:rPr>
  </w:style>
  <w:style w:type="paragraph" w:customStyle="1" w:styleId="12">
    <w:name w:val="참고 문헌1"/>
    <w:basedOn w:val="a0"/>
    <w:rsid w:val="00AF5727"/>
    <w:pPr>
      <w:ind w:left="360" w:hanging="360"/>
      <w:jc w:val="left"/>
    </w:pPr>
    <w:rPr>
      <w:rFonts w:cs="Garamond"/>
      <w:szCs w:val="24"/>
      <w:lang w:val="ko-KR" w:eastAsia="ko-KR" w:bidi="ko-KR"/>
    </w:rPr>
  </w:style>
  <w:style w:type="table" w:styleId="aff1">
    <w:name w:val="Table Grid"/>
    <w:basedOn w:val="a3"/>
    <w:uiPriority w:val="39"/>
    <w:rsid w:val="00FB5187"/>
    <w:pPr>
      <w:jc w:val="both"/>
    </w:pPr>
    <w:rPr>
      <w:rFonts w:asciiTheme="minorHAnsi" w:eastAsiaTheme="minorEastAsia" w:hAnsiTheme="minorHAnsi" w:cstheme="minorBidi"/>
      <w:kern w:val="2"/>
      <w:szCs w:val="2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List Paragraph"/>
    <w:basedOn w:val="a0"/>
    <w:uiPriority w:val="34"/>
    <w:qFormat/>
    <w:rsid w:val="00C1540B"/>
    <w:pPr>
      <w:ind w:leftChars="400" w:left="800"/>
    </w:pPr>
  </w:style>
  <w:style w:type="character" w:styleId="aff3">
    <w:name w:val="line number"/>
    <w:basedOn w:val="a2"/>
    <w:semiHidden/>
    <w:unhideWhenUsed/>
    <w:rsid w:val="00BA1771"/>
  </w:style>
  <w:style w:type="character" w:customStyle="1" w:styleId="Char">
    <w:name w:val="바닥글 Char"/>
    <w:basedOn w:val="a2"/>
    <w:link w:val="ad"/>
    <w:uiPriority w:val="99"/>
    <w:rsid w:val="00FD3D53"/>
    <w:rPr>
      <w:rFonts w:ascii="Garamond" w:eastAsia="굴림" w:hAnsi="Garamond"/>
      <w:spacing w:val="-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11.png"/><Relationship Id="rId21" Type="http://schemas.openxmlformats.org/officeDocument/2006/relationships/diagramLayout" Target="diagrams/layout2.xm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footer" Target="footer5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openxmlformats.org/officeDocument/2006/relationships/header" Target="header1.xml"/><Relationship Id="rId24" Type="http://schemas.microsoft.com/office/2007/relationships/diagramDrawing" Target="diagrams/drawing2.xm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image" Target="media/image8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microsoft.com/office/2007/relationships/diagramDrawing" Target="diagrams/drawing1.xm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footer" Target="footer4.xml"/><Relationship Id="rId20" Type="http://schemas.openxmlformats.org/officeDocument/2006/relationships/diagramData" Target="diagrams/data2.xm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hdtk\AppData\Roaming\Microsoft\Templates\&#45436;&#47928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D6AAD6F-E905-40BB-BD78-2B1D1DF1BFB1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161DD2CC-AEE7-4965-B67E-912B1A155870}">
      <dgm:prSet phldrT="[텍스트]"/>
      <dgm:spPr/>
      <dgm:t>
        <a:bodyPr/>
        <a:lstStyle/>
        <a:p>
          <a:pPr latinLnBrk="1"/>
          <a:r>
            <a:rPr lang="ko-KR" altLang="en-US" dirty="0"/>
            <a:t>중고거래 플랫폼 당근마켓</a:t>
          </a:r>
        </a:p>
      </dgm:t>
    </dgm:pt>
    <dgm:pt modelId="{3C6230C8-AE86-4C99-9871-AE4FEB037524}" type="parTrans" cxnId="{C2E64F00-FF7D-4E75-AE39-293CE48FE272}">
      <dgm:prSet/>
      <dgm:spPr/>
      <dgm:t>
        <a:bodyPr/>
        <a:lstStyle/>
        <a:p>
          <a:pPr latinLnBrk="1"/>
          <a:endParaRPr lang="ko-KR" altLang="en-US"/>
        </a:p>
      </dgm:t>
    </dgm:pt>
    <dgm:pt modelId="{1CD950B0-3077-41DC-8D84-E1E7F88B853B}" type="sibTrans" cxnId="{C2E64F00-FF7D-4E75-AE39-293CE48FE272}">
      <dgm:prSet/>
      <dgm:spPr/>
      <dgm:t>
        <a:bodyPr/>
        <a:lstStyle/>
        <a:p>
          <a:pPr latinLnBrk="1"/>
          <a:endParaRPr lang="ko-KR" altLang="en-US"/>
        </a:p>
      </dgm:t>
    </dgm:pt>
    <dgm:pt modelId="{9BDA285A-3B0E-4F6E-BCF2-6814695D2606}">
      <dgm:prSet phldrT="[텍스트]"/>
      <dgm:spPr/>
      <dgm:t>
        <a:bodyPr/>
        <a:lstStyle/>
        <a:p>
          <a:pPr latinLnBrk="1"/>
          <a:r>
            <a:rPr lang="ko-KR" altLang="en-US" dirty="0"/>
            <a:t>데이터베이스에 자료를 저장</a:t>
          </a:r>
        </a:p>
      </dgm:t>
    </dgm:pt>
    <dgm:pt modelId="{50E1BDE2-868B-474D-9AB7-932FB636D274}" type="parTrans" cxnId="{ECC51602-CC12-4AD7-A340-04BCB79FEEBA}">
      <dgm:prSet/>
      <dgm:spPr/>
      <dgm:t>
        <a:bodyPr/>
        <a:lstStyle/>
        <a:p>
          <a:pPr latinLnBrk="1"/>
          <a:endParaRPr lang="ko-KR" altLang="en-US"/>
        </a:p>
      </dgm:t>
    </dgm:pt>
    <dgm:pt modelId="{47B3BFBA-15AA-4E23-88D0-8AA0D8DBC26F}" type="sibTrans" cxnId="{ECC51602-CC12-4AD7-A340-04BCB79FEEBA}">
      <dgm:prSet/>
      <dgm:spPr/>
      <dgm:t>
        <a:bodyPr/>
        <a:lstStyle/>
        <a:p>
          <a:pPr latinLnBrk="1"/>
          <a:endParaRPr lang="ko-KR" altLang="en-US"/>
        </a:p>
      </dgm:t>
    </dgm:pt>
    <dgm:pt modelId="{DDE010B6-5BD7-40E4-A618-30C42CDDF509}">
      <dgm:prSet phldrT="[텍스트]"/>
      <dgm:spPr/>
      <dgm:t>
        <a:bodyPr/>
        <a:lstStyle/>
        <a:p>
          <a:pPr latinLnBrk="1"/>
          <a:r>
            <a:rPr lang="en-US" altLang="ko-KR" dirty="0"/>
            <a:t>Watch Rabbit </a:t>
          </a:r>
          <a:r>
            <a:rPr lang="ko-KR" altLang="en-US" dirty="0"/>
            <a:t>사이트 사용자</a:t>
          </a:r>
        </a:p>
      </dgm:t>
    </dgm:pt>
    <dgm:pt modelId="{34129ECF-2F56-450C-B99E-40924C77D5B8}" type="parTrans" cxnId="{9FF83CF0-2A3C-4FC6-8E1F-E345CD06BF5A}">
      <dgm:prSet/>
      <dgm:spPr/>
      <dgm:t>
        <a:bodyPr/>
        <a:lstStyle/>
        <a:p>
          <a:pPr latinLnBrk="1"/>
          <a:endParaRPr lang="ko-KR" altLang="en-US"/>
        </a:p>
      </dgm:t>
    </dgm:pt>
    <dgm:pt modelId="{A4973FBF-508E-4A44-8781-2A35F64E8B41}" type="sibTrans" cxnId="{9FF83CF0-2A3C-4FC6-8E1F-E345CD06BF5A}">
      <dgm:prSet/>
      <dgm:spPr/>
      <dgm:t>
        <a:bodyPr/>
        <a:lstStyle/>
        <a:p>
          <a:pPr latinLnBrk="1"/>
          <a:endParaRPr lang="ko-KR" altLang="en-US"/>
        </a:p>
      </dgm:t>
    </dgm:pt>
    <dgm:pt modelId="{F501F952-93DF-46D6-9D31-FE7F901089CE}">
      <dgm:prSet phldrT="[텍스트]"/>
      <dgm:spPr/>
      <dgm:t>
        <a:bodyPr/>
        <a:lstStyle/>
        <a:p>
          <a:pPr latinLnBrk="1"/>
          <a:r>
            <a:rPr lang="en-US" altLang="ko-KR" dirty="0" err="1"/>
            <a:t>WatchRabbit</a:t>
          </a:r>
          <a:r>
            <a:rPr lang="en-US" altLang="ko-KR" dirty="0"/>
            <a:t> </a:t>
          </a:r>
          <a:r>
            <a:rPr lang="ko-KR" altLang="en-US" dirty="0"/>
            <a:t>서버</a:t>
          </a:r>
        </a:p>
      </dgm:t>
    </dgm:pt>
    <dgm:pt modelId="{35CC294C-450C-45B2-948F-414D83543A61}" type="parTrans" cxnId="{B1915F00-822C-4987-8E7D-B588ABDBAE95}">
      <dgm:prSet/>
      <dgm:spPr/>
      <dgm:t>
        <a:bodyPr/>
        <a:lstStyle/>
        <a:p>
          <a:pPr latinLnBrk="1"/>
          <a:endParaRPr lang="ko-KR" altLang="en-US"/>
        </a:p>
      </dgm:t>
    </dgm:pt>
    <dgm:pt modelId="{D6CF66D6-0781-4444-9322-8699FBE6C3A3}" type="sibTrans" cxnId="{B1915F00-822C-4987-8E7D-B588ABDBAE95}">
      <dgm:prSet/>
      <dgm:spPr/>
      <dgm:t>
        <a:bodyPr/>
        <a:lstStyle/>
        <a:p>
          <a:pPr latinLnBrk="1"/>
          <a:endParaRPr lang="ko-KR" altLang="en-US"/>
        </a:p>
      </dgm:t>
    </dgm:pt>
    <dgm:pt modelId="{AAD5955E-F4A4-41C3-B826-8B7BF337C76D}">
      <dgm:prSet phldrT="[텍스트]"/>
      <dgm:spPr/>
      <dgm:t>
        <a:bodyPr/>
        <a:lstStyle/>
        <a:p>
          <a:pPr latinLnBrk="1"/>
          <a:r>
            <a:rPr lang="en-US" altLang="ko-KR" dirty="0"/>
            <a:t>Watch Rabbit </a:t>
          </a:r>
          <a:r>
            <a:rPr lang="ko-KR" altLang="en-US" dirty="0"/>
            <a:t>사이트 사용자</a:t>
          </a:r>
        </a:p>
      </dgm:t>
    </dgm:pt>
    <dgm:pt modelId="{830F5E9C-5E61-4802-8B5A-DB17C2869C5F}" type="parTrans" cxnId="{0DD1971F-DDCC-4986-B3E5-5B2B362E955B}">
      <dgm:prSet/>
      <dgm:spPr/>
      <dgm:t>
        <a:bodyPr/>
        <a:lstStyle/>
        <a:p>
          <a:pPr latinLnBrk="1"/>
          <a:endParaRPr lang="ko-KR" altLang="en-US"/>
        </a:p>
      </dgm:t>
    </dgm:pt>
    <dgm:pt modelId="{5E5F1E9C-CD21-4D73-9985-C95FA6C39DBB}" type="sibTrans" cxnId="{0DD1971F-DDCC-4986-B3E5-5B2B362E955B}">
      <dgm:prSet/>
      <dgm:spPr/>
      <dgm:t>
        <a:bodyPr/>
        <a:lstStyle/>
        <a:p>
          <a:pPr latinLnBrk="1"/>
          <a:endParaRPr lang="ko-KR" altLang="en-US"/>
        </a:p>
      </dgm:t>
    </dgm:pt>
    <dgm:pt modelId="{4F9F33ED-74A1-4A00-B28F-337D850E0E10}">
      <dgm:prSet phldrT="[텍스트]"/>
      <dgm:spPr/>
      <dgm:t>
        <a:bodyPr/>
        <a:lstStyle/>
        <a:p>
          <a:pPr latinLnBrk="1"/>
          <a:r>
            <a:rPr lang="ko-KR" altLang="en-US" dirty="0" err="1"/>
            <a:t>웹크롤링</a:t>
          </a:r>
          <a:r>
            <a:rPr lang="ko-KR" altLang="en-US" dirty="0"/>
            <a:t> 후 </a:t>
          </a:r>
          <a:r>
            <a:rPr lang="en-US" altLang="ko-KR" dirty="0" err="1"/>
            <a:t>WatchRabbit</a:t>
          </a:r>
          <a:r>
            <a:rPr lang="en-US" altLang="ko-KR" dirty="0"/>
            <a:t> </a:t>
          </a:r>
          <a:r>
            <a:rPr lang="ko-KR" altLang="en-US" dirty="0"/>
            <a:t>서버에 저장 </a:t>
          </a:r>
          <a:r>
            <a:rPr lang="en-US" altLang="ko-KR" dirty="0"/>
            <a:t>(1</a:t>
          </a:r>
          <a:r>
            <a:rPr lang="ko-KR" altLang="en-US" dirty="0"/>
            <a:t>일 </a:t>
          </a:r>
          <a:r>
            <a:rPr lang="en-US" altLang="ko-KR" dirty="0"/>
            <a:t>2</a:t>
          </a:r>
          <a:r>
            <a:rPr lang="ko-KR" altLang="en-US" dirty="0"/>
            <a:t>회</a:t>
          </a:r>
          <a:r>
            <a:rPr lang="en-US" altLang="ko-KR" dirty="0"/>
            <a:t>)</a:t>
          </a:r>
          <a:endParaRPr lang="ko-KR" altLang="en-US" dirty="0"/>
        </a:p>
      </dgm:t>
    </dgm:pt>
    <dgm:pt modelId="{650D0A2E-2496-4D84-BC92-8C2E75CB44D1}" type="parTrans" cxnId="{AAE4773E-CA9D-4E8D-845F-8333C534233E}">
      <dgm:prSet/>
      <dgm:spPr/>
      <dgm:t>
        <a:bodyPr/>
        <a:lstStyle/>
        <a:p>
          <a:pPr latinLnBrk="1"/>
          <a:endParaRPr lang="ko-KR" altLang="en-US"/>
        </a:p>
      </dgm:t>
    </dgm:pt>
    <dgm:pt modelId="{41198A9F-08B5-4314-9DDD-C724155D6D8B}" type="sibTrans" cxnId="{AAE4773E-CA9D-4E8D-845F-8333C534233E}">
      <dgm:prSet/>
      <dgm:spPr/>
      <dgm:t>
        <a:bodyPr/>
        <a:lstStyle/>
        <a:p>
          <a:pPr latinLnBrk="1"/>
          <a:endParaRPr lang="ko-KR" altLang="en-US"/>
        </a:p>
      </dgm:t>
    </dgm:pt>
    <dgm:pt modelId="{A06EF7A8-A8D5-4397-827B-1B5E52490958}">
      <dgm:prSet phldrT="[텍스트]"/>
      <dgm:spPr/>
      <dgm:t>
        <a:bodyPr/>
        <a:lstStyle/>
        <a:p>
          <a:pPr latinLnBrk="1"/>
          <a:r>
            <a:rPr lang="en-US" altLang="ko-KR" dirty="0" err="1"/>
            <a:t>WatchRabbit</a:t>
          </a:r>
          <a:r>
            <a:rPr lang="en-US" altLang="ko-KR" dirty="0"/>
            <a:t> </a:t>
          </a:r>
          <a:r>
            <a:rPr lang="ko-KR" altLang="en-US" dirty="0"/>
            <a:t>서버</a:t>
          </a:r>
        </a:p>
      </dgm:t>
    </dgm:pt>
    <dgm:pt modelId="{2B19AF38-CE5D-441D-B01E-A53FD47EF1C0}" type="parTrans" cxnId="{F88DEDD9-DDCD-463C-A0B1-BADEB98E7F18}">
      <dgm:prSet/>
      <dgm:spPr/>
      <dgm:t>
        <a:bodyPr/>
        <a:lstStyle/>
        <a:p>
          <a:pPr latinLnBrk="1"/>
          <a:endParaRPr lang="ko-KR" altLang="en-US"/>
        </a:p>
      </dgm:t>
    </dgm:pt>
    <dgm:pt modelId="{D34C2370-4177-4D6E-8E22-5BC3C375AB0B}" type="sibTrans" cxnId="{F88DEDD9-DDCD-463C-A0B1-BADEB98E7F18}">
      <dgm:prSet/>
      <dgm:spPr/>
      <dgm:t>
        <a:bodyPr/>
        <a:lstStyle/>
        <a:p>
          <a:pPr latinLnBrk="1"/>
          <a:endParaRPr lang="ko-KR" altLang="en-US"/>
        </a:p>
      </dgm:t>
    </dgm:pt>
    <dgm:pt modelId="{4B4E75C1-88AF-41B2-A341-813057330031}">
      <dgm:prSet phldrT="[텍스트]"/>
      <dgm:spPr/>
      <dgm:t>
        <a:bodyPr/>
        <a:lstStyle/>
        <a:p>
          <a:pPr latinLnBrk="1"/>
          <a:r>
            <a:rPr lang="ko-KR" altLang="en-US" dirty="0"/>
            <a:t>원하는 제품 정보를 </a:t>
          </a:r>
          <a:r>
            <a:rPr lang="ko-KR" altLang="en-US" dirty="0" err="1"/>
            <a:t>프론트사이트에서</a:t>
          </a:r>
          <a:r>
            <a:rPr lang="ko-KR" altLang="en-US" dirty="0"/>
            <a:t> 검색함</a:t>
          </a:r>
        </a:p>
      </dgm:t>
    </dgm:pt>
    <dgm:pt modelId="{9ADC8C28-2B78-4DEF-8C7F-C19826247FAC}" type="parTrans" cxnId="{F20FBB25-EE62-4449-99B9-741A79BD42BD}">
      <dgm:prSet/>
      <dgm:spPr/>
      <dgm:t>
        <a:bodyPr/>
        <a:lstStyle/>
        <a:p>
          <a:pPr latinLnBrk="1"/>
          <a:endParaRPr lang="ko-KR" altLang="en-US"/>
        </a:p>
      </dgm:t>
    </dgm:pt>
    <dgm:pt modelId="{DA1AAB87-A93F-48F5-B938-7CC4B105F3F1}" type="sibTrans" cxnId="{F20FBB25-EE62-4449-99B9-741A79BD42BD}">
      <dgm:prSet/>
      <dgm:spPr/>
      <dgm:t>
        <a:bodyPr/>
        <a:lstStyle/>
        <a:p>
          <a:pPr latinLnBrk="1"/>
          <a:endParaRPr lang="ko-KR" altLang="en-US"/>
        </a:p>
      </dgm:t>
    </dgm:pt>
    <dgm:pt modelId="{7F8C32DF-C2FA-430B-89E4-E166A6E31394}">
      <dgm:prSet phldrT="[텍스트]"/>
      <dgm:spPr/>
      <dgm:t>
        <a:bodyPr/>
        <a:lstStyle/>
        <a:p>
          <a:pPr latinLnBrk="1"/>
          <a:r>
            <a:rPr lang="ko-KR" altLang="en-US" dirty="0" err="1"/>
            <a:t>프론트엔드</a:t>
          </a:r>
          <a:r>
            <a:rPr lang="ko-KR" altLang="en-US" dirty="0"/>
            <a:t> 화면에 해당 정보를 나타냄</a:t>
          </a:r>
        </a:p>
      </dgm:t>
    </dgm:pt>
    <dgm:pt modelId="{9EC0B5FA-DFC3-4484-854E-021DE9279B3F}" type="parTrans" cxnId="{FD652D3E-D228-492A-A926-B876E69F7796}">
      <dgm:prSet/>
      <dgm:spPr/>
      <dgm:t>
        <a:bodyPr/>
        <a:lstStyle/>
        <a:p>
          <a:pPr latinLnBrk="1"/>
          <a:endParaRPr lang="ko-KR" altLang="en-US"/>
        </a:p>
      </dgm:t>
    </dgm:pt>
    <dgm:pt modelId="{56CAB02F-5BF1-45AA-90AB-88312A3FC9A1}" type="sibTrans" cxnId="{FD652D3E-D228-492A-A926-B876E69F7796}">
      <dgm:prSet/>
      <dgm:spPr/>
      <dgm:t>
        <a:bodyPr/>
        <a:lstStyle/>
        <a:p>
          <a:pPr latinLnBrk="1"/>
          <a:endParaRPr lang="ko-KR" altLang="en-US"/>
        </a:p>
      </dgm:t>
    </dgm:pt>
    <dgm:pt modelId="{C2103284-D920-4716-982D-D0A40588F069}">
      <dgm:prSet phldrT="[텍스트]"/>
      <dgm:spPr/>
      <dgm:t>
        <a:bodyPr/>
        <a:lstStyle/>
        <a:p>
          <a:pPr latinLnBrk="1"/>
          <a:r>
            <a:rPr lang="ko-KR" altLang="en-US" dirty="0"/>
            <a:t>사용자가 원하는 정보를 </a:t>
          </a:r>
          <a:r>
            <a:rPr lang="ko-KR" altLang="en-US" dirty="0" err="1"/>
            <a:t>휙득하고</a:t>
          </a:r>
          <a:r>
            <a:rPr lang="ko-KR" altLang="en-US" dirty="0"/>
            <a:t> 합리적인 구매가 </a:t>
          </a:r>
          <a:r>
            <a:rPr lang="en-US" altLang="ko-KR" dirty="0"/>
            <a:t>/ </a:t>
          </a:r>
          <a:r>
            <a:rPr lang="ko-KR" altLang="en-US" dirty="0"/>
            <a:t>판매가 정보를 얻음</a:t>
          </a:r>
        </a:p>
      </dgm:t>
    </dgm:pt>
    <dgm:pt modelId="{C8B63F30-5028-4500-9852-32421B3CBBE3}" type="parTrans" cxnId="{B6D54FE7-9611-4F3B-8923-A54F82E985B7}">
      <dgm:prSet/>
      <dgm:spPr/>
      <dgm:t>
        <a:bodyPr/>
        <a:lstStyle/>
        <a:p>
          <a:pPr latinLnBrk="1"/>
          <a:endParaRPr lang="ko-KR" altLang="en-US"/>
        </a:p>
      </dgm:t>
    </dgm:pt>
    <dgm:pt modelId="{7B866E44-4B85-40B0-A86B-9178AC456CFA}" type="sibTrans" cxnId="{B6D54FE7-9611-4F3B-8923-A54F82E985B7}">
      <dgm:prSet/>
      <dgm:spPr/>
      <dgm:t>
        <a:bodyPr/>
        <a:lstStyle/>
        <a:p>
          <a:pPr latinLnBrk="1"/>
          <a:endParaRPr lang="ko-KR" altLang="en-US"/>
        </a:p>
      </dgm:t>
    </dgm:pt>
    <dgm:pt modelId="{9CB1E51B-4FC9-4EBB-9093-CBF9FEA5C493}">
      <dgm:prSet phldrT="[텍스트]"/>
      <dgm:spPr/>
      <dgm:t>
        <a:bodyPr/>
        <a:lstStyle/>
        <a:p>
          <a:pPr latinLnBrk="1"/>
          <a:r>
            <a:rPr lang="en-US" altLang="ko-KR" dirty="0" err="1"/>
            <a:t>WatchRabbit</a:t>
          </a:r>
          <a:r>
            <a:rPr lang="en-US" altLang="ko-KR" dirty="0"/>
            <a:t> </a:t>
          </a:r>
          <a:r>
            <a:rPr lang="ko-KR" altLang="en-US" dirty="0"/>
            <a:t>사이트</a:t>
          </a:r>
        </a:p>
      </dgm:t>
    </dgm:pt>
    <dgm:pt modelId="{75B87CC9-6941-4CD2-9D9D-139693125620}" type="parTrans" cxnId="{10343D03-F4C4-4B14-AB20-104C000D9812}">
      <dgm:prSet/>
      <dgm:spPr/>
      <dgm:t>
        <a:bodyPr/>
        <a:lstStyle/>
        <a:p>
          <a:pPr latinLnBrk="1"/>
          <a:endParaRPr lang="ko-KR" altLang="en-US"/>
        </a:p>
      </dgm:t>
    </dgm:pt>
    <dgm:pt modelId="{FFE1A911-2168-4C53-89BF-9821651F9A5F}" type="sibTrans" cxnId="{10343D03-F4C4-4B14-AB20-104C000D9812}">
      <dgm:prSet/>
      <dgm:spPr/>
      <dgm:t>
        <a:bodyPr/>
        <a:lstStyle/>
        <a:p>
          <a:pPr latinLnBrk="1"/>
          <a:endParaRPr lang="ko-KR" altLang="en-US"/>
        </a:p>
      </dgm:t>
    </dgm:pt>
    <dgm:pt modelId="{8D2C8E60-DB88-424A-BEC4-4588896A3650}">
      <dgm:prSet phldrT="[텍스트]"/>
      <dgm:spPr/>
      <dgm:t>
        <a:bodyPr/>
        <a:lstStyle/>
        <a:p>
          <a:pPr latinLnBrk="1"/>
          <a:r>
            <a:rPr lang="ko-KR" altLang="en-US" dirty="0"/>
            <a:t>요청된 데이터 중 해당하는 </a:t>
          </a:r>
          <a:r>
            <a:rPr lang="ko-KR" altLang="en-US" dirty="0" err="1"/>
            <a:t>프론트엔드에</a:t>
          </a:r>
          <a:r>
            <a:rPr lang="ko-KR" altLang="en-US" dirty="0"/>
            <a:t> 정해진 규격에 따라 프론트로 보냄</a:t>
          </a:r>
        </a:p>
      </dgm:t>
    </dgm:pt>
    <dgm:pt modelId="{7541031B-BD83-44F4-8C68-58EA8878356B}" type="parTrans" cxnId="{5E34E6F9-686F-45B1-ABE2-CD2E3A1AC13A}">
      <dgm:prSet/>
      <dgm:spPr/>
      <dgm:t>
        <a:bodyPr/>
        <a:lstStyle/>
        <a:p>
          <a:pPr latinLnBrk="1"/>
          <a:endParaRPr lang="ko-KR" altLang="en-US"/>
        </a:p>
      </dgm:t>
    </dgm:pt>
    <dgm:pt modelId="{5338F301-A3C8-4DB7-90D6-843A681163E5}" type="sibTrans" cxnId="{5E34E6F9-686F-45B1-ABE2-CD2E3A1AC13A}">
      <dgm:prSet/>
      <dgm:spPr/>
      <dgm:t>
        <a:bodyPr/>
        <a:lstStyle/>
        <a:p>
          <a:pPr latinLnBrk="1"/>
          <a:endParaRPr lang="ko-KR" altLang="en-US"/>
        </a:p>
      </dgm:t>
    </dgm:pt>
    <dgm:pt modelId="{18EF2984-4678-41CB-ABB6-57F223E80E73}" type="pres">
      <dgm:prSet presAssocID="{DD6AAD6F-E905-40BB-BD78-2B1D1DF1BFB1}" presName="Name0" presStyleCnt="0">
        <dgm:presLayoutVars>
          <dgm:dir/>
          <dgm:animLvl val="lvl"/>
          <dgm:resizeHandles val="exact"/>
        </dgm:presLayoutVars>
      </dgm:prSet>
      <dgm:spPr/>
    </dgm:pt>
    <dgm:pt modelId="{80DCC839-A761-419F-BAA0-F26EF5447AFD}" type="pres">
      <dgm:prSet presAssocID="{AAD5955E-F4A4-41C3-B826-8B7BF337C76D}" presName="boxAndChildren" presStyleCnt="0"/>
      <dgm:spPr/>
    </dgm:pt>
    <dgm:pt modelId="{00305B23-0B02-49C6-9723-7EDBE9A316B4}" type="pres">
      <dgm:prSet presAssocID="{AAD5955E-F4A4-41C3-B826-8B7BF337C76D}" presName="parentTextBox" presStyleLbl="node1" presStyleIdx="0" presStyleCnt="6"/>
      <dgm:spPr/>
    </dgm:pt>
    <dgm:pt modelId="{4E520984-4987-4EFB-9451-3C4CB6BE9583}" type="pres">
      <dgm:prSet presAssocID="{AAD5955E-F4A4-41C3-B826-8B7BF337C76D}" presName="entireBox" presStyleLbl="node1" presStyleIdx="0" presStyleCnt="6"/>
      <dgm:spPr/>
    </dgm:pt>
    <dgm:pt modelId="{72489301-6CA2-4DD0-8C2F-E3184B460105}" type="pres">
      <dgm:prSet presAssocID="{AAD5955E-F4A4-41C3-B826-8B7BF337C76D}" presName="descendantBox" presStyleCnt="0"/>
      <dgm:spPr/>
    </dgm:pt>
    <dgm:pt modelId="{CB96D32E-3FB9-49A4-99B5-EFE7A59A3835}" type="pres">
      <dgm:prSet presAssocID="{C2103284-D920-4716-982D-D0A40588F069}" presName="childTextBox" presStyleLbl="fgAccFollowNode1" presStyleIdx="0" presStyleCnt="6">
        <dgm:presLayoutVars>
          <dgm:bulletEnabled val="1"/>
        </dgm:presLayoutVars>
      </dgm:prSet>
      <dgm:spPr/>
    </dgm:pt>
    <dgm:pt modelId="{C781D4B4-C160-4418-BAAC-00EBE0D7CADC}" type="pres">
      <dgm:prSet presAssocID="{FFE1A911-2168-4C53-89BF-9821651F9A5F}" presName="sp" presStyleCnt="0"/>
      <dgm:spPr/>
    </dgm:pt>
    <dgm:pt modelId="{DD491022-57ED-403D-8669-516FA690D567}" type="pres">
      <dgm:prSet presAssocID="{9CB1E51B-4FC9-4EBB-9093-CBF9FEA5C493}" presName="arrowAndChildren" presStyleCnt="0"/>
      <dgm:spPr/>
    </dgm:pt>
    <dgm:pt modelId="{44A15657-ACBF-49D2-83FD-377901336CCA}" type="pres">
      <dgm:prSet presAssocID="{9CB1E51B-4FC9-4EBB-9093-CBF9FEA5C493}" presName="parentTextArrow" presStyleLbl="node1" presStyleIdx="0" presStyleCnt="6"/>
      <dgm:spPr/>
    </dgm:pt>
    <dgm:pt modelId="{1D9D8EB1-846E-4FD9-BE2B-00F974FBE99C}" type="pres">
      <dgm:prSet presAssocID="{9CB1E51B-4FC9-4EBB-9093-CBF9FEA5C493}" presName="arrow" presStyleLbl="node1" presStyleIdx="1" presStyleCnt="6"/>
      <dgm:spPr/>
    </dgm:pt>
    <dgm:pt modelId="{02108728-1B69-46F7-B479-89A4616AEB85}" type="pres">
      <dgm:prSet presAssocID="{9CB1E51B-4FC9-4EBB-9093-CBF9FEA5C493}" presName="descendantArrow" presStyleCnt="0"/>
      <dgm:spPr/>
    </dgm:pt>
    <dgm:pt modelId="{A966E11A-1095-49EB-B6C4-92DA0204A8F2}" type="pres">
      <dgm:prSet presAssocID="{7F8C32DF-C2FA-430B-89E4-E166A6E31394}" presName="childTextArrow" presStyleLbl="fgAccFollowNode1" presStyleIdx="1" presStyleCnt="6">
        <dgm:presLayoutVars>
          <dgm:bulletEnabled val="1"/>
        </dgm:presLayoutVars>
      </dgm:prSet>
      <dgm:spPr/>
    </dgm:pt>
    <dgm:pt modelId="{04714F23-1D96-4CF7-B964-2B864738742F}" type="pres">
      <dgm:prSet presAssocID="{D6CF66D6-0781-4444-9322-8699FBE6C3A3}" presName="sp" presStyleCnt="0"/>
      <dgm:spPr/>
    </dgm:pt>
    <dgm:pt modelId="{F4F4B56E-7836-47B7-9B01-3CBA6A4C2C5F}" type="pres">
      <dgm:prSet presAssocID="{F501F952-93DF-46D6-9D31-FE7F901089CE}" presName="arrowAndChildren" presStyleCnt="0"/>
      <dgm:spPr/>
    </dgm:pt>
    <dgm:pt modelId="{E07C6417-AF35-439C-8ACF-5BDD06286EB0}" type="pres">
      <dgm:prSet presAssocID="{F501F952-93DF-46D6-9D31-FE7F901089CE}" presName="parentTextArrow" presStyleLbl="node1" presStyleIdx="1" presStyleCnt="6"/>
      <dgm:spPr/>
    </dgm:pt>
    <dgm:pt modelId="{E4011462-6B2F-47C1-AE2A-D3488D103210}" type="pres">
      <dgm:prSet presAssocID="{F501F952-93DF-46D6-9D31-FE7F901089CE}" presName="arrow" presStyleLbl="node1" presStyleIdx="2" presStyleCnt="6"/>
      <dgm:spPr/>
    </dgm:pt>
    <dgm:pt modelId="{CDE8CAF1-DB64-40DA-9633-BCC766739426}" type="pres">
      <dgm:prSet presAssocID="{F501F952-93DF-46D6-9D31-FE7F901089CE}" presName="descendantArrow" presStyleCnt="0"/>
      <dgm:spPr/>
    </dgm:pt>
    <dgm:pt modelId="{508BC6C8-B421-4634-8164-8807FCDFD6FC}" type="pres">
      <dgm:prSet presAssocID="{8D2C8E60-DB88-424A-BEC4-4588896A3650}" presName="childTextArrow" presStyleLbl="fgAccFollowNode1" presStyleIdx="2" presStyleCnt="6">
        <dgm:presLayoutVars>
          <dgm:bulletEnabled val="1"/>
        </dgm:presLayoutVars>
      </dgm:prSet>
      <dgm:spPr/>
    </dgm:pt>
    <dgm:pt modelId="{9DE2664B-E2A3-4152-AFB8-A60BAA60619A}" type="pres">
      <dgm:prSet presAssocID="{A4973FBF-508E-4A44-8781-2A35F64E8B41}" presName="sp" presStyleCnt="0"/>
      <dgm:spPr/>
    </dgm:pt>
    <dgm:pt modelId="{C8678599-A44A-4830-9B02-F62CAF2A8013}" type="pres">
      <dgm:prSet presAssocID="{DDE010B6-5BD7-40E4-A618-30C42CDDF509}" presName="arrowAndChildren" presStyleCnt="0"/>
      <dgm:spPr/>
    </dgm:pt>
    <dgm:pt modelId="{62E0BC77-F78F-4BF6-A1ED-7A377516DD62}" type="pres">
      <dgm:prSet presAssocID="{DDE010B6-5BD7-40E4-A618-30C42CDDF509}" presName="parentTextArrow" presStyleLbl="node1" presStyleIdx="2" presStyleCnt="6"/>
      <dgm:spPr/>
    </dgm:pt>
    <dgm:pt modelId="{6E5EB5B0-74A5-49F0-BC84-4C6E4A29F318}" type="pres">
      <dgm:prSet presAssocID="{DDE010B6-5BD7-40E4-A618-30C42CDDF509}" presName="arrow" presStyleLbl="node1" presStyleIdx="3" presStyleCnt="6"/>
      <dgm:spPr/>
    </dgm:pt>
    <dgm:pt modelId="{B6FA751C-84C6-4948-BA92-2348347EED04}" type="pres">
      <dgm:prSet presAssocID="{DDE010B6-5BD7-40E4-A618-30C42CDDF509}" presName="descendantArrow" presStyleCnt="0"/>
      <dgm:spPr/>
    </dgm:pt>
    <dgm:pt modelId="{D31A13A3-50F6-4CB2-985F-56918865C010}" type="pres">
      <dgm:prSet presAssocID="{4B4E75C1-88AF-41B2-A341-813057330031}" presName="childTextArrow" presStyleLbl="fgAccFollowNode1" presStyleIdx="3" presStyleCnt="6">
        <dgm:presLayoutVars>
          <dgm:bulletEnabled val="1"/>
        </dgm:presLayoutVars>
      </dgm:prSet>
      <dgm:spPr/>
    </dgm:pt>
    <dgm:pt modelId="{1B08A9C5-EB51-44D1-84E5-1B438A7372FE}" type="pres">
      <dgm:prSet presAssocID="{D34C2370-4177-4D6E-8E22-5BC3C375AB0B}" presName="sp" presStyleCnt="0"/>
      <dgm:spPr/>
    </dgm:pt>
    <dgm:pt modelId="{91F305EB-D616-4D6E-9BD9-2B310913A683}" type="pres">
      <dgm:prSet presAssocID="{A06EF7A8-A8D5-4397-827B-1B5E52490958}" presName="arrowAndChildren" presStyleCnt="0"/>
      <dgm:spPr/>
    </dgm:pt>
    <dgm:pt modelId="{F4FFC1F6-E89D-43D5-A739-22CC89FBA052}" type="pres">
      <dgm:prSet presAssocID="{A06EF7A8-A8D5-4397-827B-1B5E52490958}" presName="parentTextArrow" presStyleLbl="node1" presStyleIdx="3" presStyleCnt="6"/>
      <dgm:spPr/>
    </dgm:pt>
    <dgm:pt modelId="{5831571D-F4E2-4B4A-90C9-CF4EEC969A19}" type="pres">
      <dgm:prSet presAssocID="{A06EF7A8-A8D5-4397-827B-1B5E52490958}" presName="arrow" presStyleLbl="node1" presStyleIdx="4" presStyleCnt="6"/>
      <dgm:spPr/>
    </dgm:pt>
    <dgm:pt modelId="{D71A0020-EE78-4AF9-948C-8C3933E32486}" type="pres">
      <dgm:prSet presAssocID="{A06EF7A8-A8D5-4397-827B-1B5E52490958}" presName="descendantArrow" presStyleCnt="0"/>
      <dgm:spPr/>
    </dgm:pt>
    <dgm:pt modelId="{6CEC5A6F-BF64-4234-9052-61E43EDB3ED6}" type="pres">
      <dgm:prSet presAssocID="{9BDA285A-3B0E-4F6E-BCF2-6814695D2606}" presName="childTextArrow" presStyleLbl="fgAccFollowNode1" presStyleIdx="4" presStyleCnt="6">
        <dgm:presLayoutVars>
          <dgm:bulletEnabled val="1"/>
        </dgm:presLayoutVars>
      </dgm:prSet>
      <dgm:spPr/>
    </dgm:pt>
    <dgm:pt modelId="{982148C7-E692-48E1-812E-1049B84A7C82}" type="pres">
      <dgm:prSet presAssocID="{1CD950B0-3077-41DC-8D84-E1E7F88B853B}" presName="sp" presStyleCnt="0"/>
      <dgm:spPr/>
    </dgm:pt>
    <dgm:pt modelId="{BE769905-9E12-45D9-8872-9D02BD7B176C}" type="pres">
      <dgm:prSet presAssocID="{161DD2CC-AEE7-4965-B67E-912B1A155870}" presName="arrowAndChildren" presStyleCnt="0"/>
      <dgm:spPr/>
    </dgm:pt>
    <dgm:pt modelId="{1DE55481-7714-44CE-B107-16508A1F9D0D}" type="pres">
      <dgm:prSet presAssocID="{161DD2CC-AEE7-4965-B67E-912B1A155870}" presName="parentTextArrow" presStyleLbl="node1" presStyleIdx="4" presStyleCnt="6"/>
      <dgm:spPr/>
    </dgm:pt>
    <dgm:pt modelId="{10A1252F-0024-4E62-ADB7-79CCD03924C8}" type="pres">
      <dgm:prSet presAssocID="{161DD2CC-AEE7-4965-B67E-912B1A155870}" presName="arrow" presStyleLbl="node1" presStyleIdx="5" presStyleCnt="6"/>
      <dgm:spPr/>
    </dgm:pt>
    <dgm:pt modelId="{55A7C6AE-6F06-4E2A-80B5-00B08DC1FAB7}" type="pres">
      <dgm:prSet presAssocID="{161DD2CC-AEE7-4965-B67E-912B1A155870}" presName="descendantArrow" presStyleCnt="0"/>
      <dgm:spPr/>
    </dgm:pt>
    <dgm:pt modelId="{5C5770AE-568B-4FD1-9D6A-CCEEE218F029}" type="pres">
      <dgm:prSet presAssocID="{4F9F33ED-74A1-4A00-B28F-337D850E0E10}" presName="childTextArrow" presStyleLbl="fgAccFollowNode1" presStyleIdx="5" presStyleCnt="6">
        <dgm:presLayoutVars>
          <dgm:bulletEnabled val="1"/>
        </dgm:presLayoutVars>
      </dgm:prSet>
      <dgm:spPr/>
    </dgm:pt>
  </dgm:ptLst>
  <dgm:cxnLst>
    <dgm:cxn modelId="{B1915F00-822C-4987-8E7D-B588ABDBAE95}" srcId="{DD6AAD6F-E905-40BB-BD78-2B1D1DF1BFB1}" destId="{F501F952-93DF-46D6-9D31-FE7F901089CE}" srcOrd="3" destOrd="0" parTransId="{35CC294C-450C-45B2-948F-414D83543A61}" sibTransId="{D6CF66D6-0781-4444-9322-8699FBE6C3A3}"/>
    <dgm:cxn modelId="{C2E64F00-FF7D-4E75-AE39-293CE48FE272}" srcId="{DD6AAD6F-E905-40BB-BD78-2B1D1DF1BFB1}" destId="{161DD2CC-AEE7-4965-B67E-912B1A155870}" srcOrd="0" destOrd="0" parTransId="{3C6230C8-AE86-4C99-9871-AE4FEB037524}" sibTransId="{1CD950B0-3077-41DC-8D84-E1E7F88B853B}"/>
    <dgm:cxn modelId="{ECC51602-CC12-4AD7-A340-04BCB79FEEBA}" srcId="{A06EF7A8-A8D5-4397-827B-1B5E52490958}" destId="{9BDA285A-3B0E-4F6E-BCF2-6814695D2606}" srcOrd="0" destOrd="0" parTransId="{50E1BDE2-868B-474D-9AB7-932FB636D274}" sibTransId="{47B3BFBA-15AA-4E23-88D0-8AA0D8DBC26F}"/>
    <dgm:cxn modelId="{10343D03-F4C4-4B14-AB20-104C000D9812}" srcId="{DD6AAD6F-E905-40BB-BD78-2B1D1DF1BFB1}" destId="{9CB1E51B-4FC9-4EBB-9093-CBF9FEA5C493}" srcOrd="4" destOrd="0" parTransId="{75B87CC9-6941-4CD2-9D9D-139693125620}" sibTransId="{FFE1A911-2168-4C53-89BF-9821651F9A5F}"/>
    <dgm:cxn modelId="{0DD1971F-DDCC-4986-B3E5-5B2B362E955B}" srcId="{DD6AAD6F-E905-40BB-BD78-2B1D1DF1BFB1}" destId="{AAD5955E-F4A4-41C3-B826-8B7BF337C76D}" srcOrd="5" destOrd="0" parTransId="{830F5E9C-5E61-4802-8B5A-DB17C2869C5F}" sibTransId="{5E5F1E9C-CD21-4D73-9985-C95FA6C39DBB}"/>
    <dgm:cxn modelId="{655DF023-D061-47CF-A8DA-9362740D5674}" type="presOf" srcId="{9BDA285A-3B0E-4F6E-BCF2-6814695D2606}" destId="{6CEC5A6F-BF64-4234-9052-61E43EDB3ED6}" srcOrd="0" destOrd="0" presId="urn:microsoft.com/office/officeart/2005/8/layout/process4"/>
    <dgm:cxn modelId="{F20FBB25-EE62-4449-99B9-741A79BD42BD}" srcId="{DDE010B6-5BD7-40E4-A618-30C42CDDF509}" destId="{4B4E75C1-88AF-41B2-A341-813057330031}" srcOrd="0" destOrd="0" parTransId="{9ADC8C28-2B78-4DEF-8C7F-C19826247FAC}" sibTransId="{DA1AAB87-A93F-48F5-B938-7CC4B105F3F1}"/>
    <dgm:cxn modelId="{14CDF52D-D84E-4589-B160-8275CB66C4D6}" type="presOf" srcId="{161DD2CC-AEE7-4965-B67E-912B1A155870}" destId="{10A1252F-0024-4E62-ADB7-79CCD03924C8}" srcOrd="1" destOrd="0" presId="urn:microsoft.com/office/officeart/2005/8/layout/process4"/>
    <dgm:cxn modelId="{75C5FB32-6BBC-4299-8DB1-34D5D0A92208}" type="presOf" srcId="{DDE010B6-5BD7-40E4-A618-30C42CDDF509}" destId="{62E0BC77-F78F-4BF6-A1ED-7A377516DD62}" srcOrd="0" destOrd="0" presId="urn:microsoft.com/office/officeart/2005/8/layout/process4"/>
    <dgm:cxn modelId="{FD652D3E-D228-492A-A926-B876E69F7796}" srcId="{9CB1E51B-4FC9-4EBB-9093-CBF9FEA5C493}" destId="{7F8C32DF-C2FA-430B-89E4-E166A6E31394}" srcOrd="0" destOrd="0" parTransId="{9EC0B5FA-DFC3-4484-854E-021DE9279B3F}" sibTransId="{56CAB02F-5BF1-45AA-90AB-88312A3FC9A1}"/>
    <dgm:cxn modelId="{AAE4773E-CA9D-4E8D-845F-8333C534233E}" srcId="{161DD2CC-AEE7-4965-B67E-912B1A155870}" destId="{4F9F33ED-74A1-4A00-B28F-337D850E0E10}" srcOrd="0" destOrd="0" parTransId="{650D0A2E-2496-4D84-BC92-8C2E75CB44D1}" sibTransId="{41198A9F-08B5-4314-9DDD-C724155D6D8B}"/>
    <dgm:cxn modelId="{A6BB2569-D692-4D49-8550-8DD1C8D14136}" type="presOf" srcId="{AAD5955E-F4A4-41C3-B826-8B7BF337C76D}" destId="{00305B23-0B02-49C6-9723-7EDBE9A316B4}" srcOrd="0" destOrd="0" presId="urn:microsoft.com/office/officeart/2005/8/layout/process4"/>
    <dgm:cxn modelId="{E13BEB6B-6729-4B3E-90D4-AF094D2D69C2}" type="presOf" srcId="{DDE010B6-5BD7-40E4-A618-30C42CDDF509}" destId="{6E5EB5B0-74A5-49F0-BC84-4C6E4A29F318}" srcOrd="1" destOrd="0" presId="urn:microsoft.com/office/officeart/2005/8/layout/process4"/>
    <dgm:cxn modelId="{A750E350-FC04-4D7F-B0CC-80087FB9BAD3}" type="presOf" srcId="{7F8C32DF-C2FA-430B-89E4-E166A6E31394}" destId="{A966E11A-1095-49EB-B6C4-92DA0204A8F2}" srcOrd="0" destOrd="0" presId="urn:microsoft.com/office/officeart/2005/8/layout/process4"/>
    <dgm:cxn modelId="{A0D2377C-128B-4405-905C-6EAAB6A4D8D3}" type="presOf" srcId="{DD6AAD6F-E905-40BB-BD78-2B1D1DF1BFB1}" destId="{18EF2984-4678-41CB-ABB6-57F223E80E73}" srcOrd="0" destOrd="0" presId="urn:microsoft.com/office/officeart/2005/8/layout/process4"/>
    <dgm:cxn modelId="{5FAE607D-95B1-433B-88BF-18E847DD1C47}" type="presOf" srcId="{F501F952-93DF-46D6-9D31-FE7F901089CE}" destId="{E4011462-6B2F-47C1-AE2A-D3488D103210}" srcOrd="1" destOrd="0" presId="urn:microsoft.com/office/officeart/2005/8/layout/process4"/>
    <dgm:cxn modelId="{957E3387-0977-43CA-BF04-62AF82858C79}" type="presOf" srcId="{A06EF7A8-A8D5-4397-827B-1B5E52490958}" destId="{5831571D-F4E2-4B4A-90C9-CF4EEC969A19}" srcOrd="1" destOrd="0" presId="urn:microsoft.com/office/officeart/2005/8/layout/process4"/>
    <dgm:cxn modelId="{CE56DA8D-AE25-428E-B7C9-CF942D72433F}" type="presOf" srcId="{9CB1E51B-4FC9-4EBB-9093-CBF9FEA5C493}" destId="{44A15657-ACBF-49D2-83FD-377901336CCA}" srcOrd="0" destOrd="0" presId="urn:microsoft.com/office/officeart/2005/8/layout/process4"/>
    <dgm:cxn modelId="{D4B3B6A4-77F6-4E8E-B37D-31734240816D}" type="presOf" srcId="{4F9F33ED-74A1-4A00-B28F-337D850E0E10}" destId="{5C5770AE-568B-4FD1-9D6A-CCEEE218F029}" srcOrd="0" destOrd="0" presId="urn:microsoft.com/office/officeart/2005/8/layout/process4"/>
    <dgm:cxn modelId="{2AEB69AA-7F35-46D2-94E2-B1AC2BEF7C12}" type="presOf" srcId="{9CB1E51B-4FC9-4EBB-9093-CBF9FEA5C493}" destId="{1D9D8EB1-846E-4FD9-BE2B-00F974FBE99C}" srcOrd="1" destOrd="0" presId="urn:microsoft.com/office/officeart/2005/8/layout/process4"/>
    <dgm:cxn modelId="{D88F0AB6-E9DF-407D-907C-B5D9FCA195F7}" type="presOf" srcId="{8D2C8E60-DB88-424A-BEC4-4588896A3650}" destId="{508BC6C8-B421-4634-8164-8807FCDFD6FC}" srcOrd="0" destOrd="0" presId="urn:microsoft.com/office/officeart/2005/8/layout/process4"/>
    <dgm:cxn modelId="{094061BB-5288-4D5E-AE1B-F1A3166D08AA}" type="presOf" srcId="{A06EF7A8-A8D5-4397-827B-1B5E52490958}" destId="{F4FFC1F6-E89D-43D5-A739-22CC89FBA052}" srcOrd="0" destOrd="0" presId="urn:microsoft.com/office/officeart/2005/8/layout/process4"/>
    <dgm:cxn modelId="{2C3A27BF-18B7-41B0-B95E-87AAFE46ECFC}" type="presOf" srcId="{AAD5955E-F4A4-41C3-B826-8B7BF337C76D}" destId="{4E520984-4987-4EFB-9451-3C4CB6BE9583}" srcOrd="1" destOrd="0" presId="urn:microsoft.com/office/officeart/2005/8/layout/process4"/>
    <dgm:cxn modelId="{B4986DC1-40AE-4B88-8711-4BF6124A82F1}" type="presOf" srcId="{F501F952-93DF-46D6-9D31-FE7F901089CE}" destId="{E07C6417-AF35-439C-8ACF-5BDD06286EB0}" srcOrd="0" destOrd="0" presId="urn:microsoft.com/office/officeart/2005/8/layout/process4"/>
    <dgm:cxn modelId="{F8EBB4CD-3E58-4C13-9CF7-8C503DA4235B}" type="presOf" srcId="{4B4E75C1-88AF-41B2-A341-813057330031}" destId="{D31A13A3-50F6-4CB2-985F-56918865C010}" srcOrd="0" destOrd="0" presId="urn:microsoft.com/office/officeart/2005/8/layout/process4"/>
    <dgm:cxn modelId="{7DA19CD0-F967-4066-BC83-AE5808A5C6FE}" type="presOf" srcId="{C2103284-D920-4716-982D-D0A40588F069}" destId="{CB96D32E-3FB9-49A4-99B5-EFE7A59A3835}" srcOrd="0" destOrd="0" presId="urn:microsoft.com/office/officeart/2005/8/layout/process4"/>
    <dgm:cxn modelId="{F88DEDD9-DDCD-463C-A0B1-BADEB98E7F18}" srcId="{DD6AAD6F-E905-40BB-BD78-2B1D1DF1BFB1}" destId="{A06EF7A8-A8D5-4397-827B-1B5E52490958}" srcOrd="1" destOrd="0" parTransId="{2B19AF38-CE5D-441D-B01E-A53FD47EF1C0}" sibTransId="{D34C2370-4177-4D6E-8E22-5BC3C375AB0B}"/>
    <dgm:cxn modelId="{ED8013DB-ADE0-40B8-93F5-5433845AA293}" type="presOf" srcId="{161DD2CC-AEE7-4965-B67E-912B1A155870}" destId="{1DE55481-7714-44CE-B107-16508A1F9D0D}" srcOrd="0" destOrd="0" presId="urn:microsoft.com/office/officeart/2005/8/layout/process4"/>
    <dgm:cxn modelId="{B6D54FE7-9611-4F3B-8923-A54F82E985B7}" srcId="{AAD5955E-F4A4-41C3-B826-8B7BF337C76D}" destId="{C2103284-D920-4716-982D-D0A40588F069}" srcOrd="0" destOrd="0" parTransId="{C8B63F30-5028-4500-9852-32421B3CBBE3}" sibTransId="{7B866E44-4B85-40B0-A86B-9178AC456CFA}"/>
    <dgm:cxn modelId="{9FF83CF0-2A3C-4FC6-8E1F-E345CD06BF5A}" srcId="{DD6AAD6F-E905-40BB-BD78-2B1D1DF1BFB1}" destId="{DDE010B6-5BD7-40E4-A618-30C42CDDF509}" srcOrd="2" destOrd="0" parTransId="{34129ECF-2F56-450C-B99E-40924C77D5B8}" sibTransId="{A4973FBF-508E-4A44-8781-2A35F64E8B41}"/>
    <dgm:cxn modelId="{5E34E6F9-686F-45B1-ABE2-CD2E3A1AC13A}" srcId="{F501F952-93DF-46D6-9D31-FE7F901089CE}" destId="{8D2C8E60-DB88-424A-BEC4-4588896A3650}" srcOrd="0" destOrd="0" parTransId="{7541031B-BD83-44F4-8C68-58EA8878356B}" sibTransId="{5338F301-A3C8-4DB7-90D6-843A681163E5}"/>
    <dgm:cxn modelId="{8FAF4D2C-68AD-4A88-8CCC-FF9A8A63D35F}" type="presParOf" srcId="{18EF2984-4678-41CB-ABB6-57F223E80E73}" destId="{80DCC839-A761-419F-BAA0-F26EF5447AFD}" srcOrd="0" destOrd="0" presId="urn:microsoft.com/office/officeart/2005/8/layout/process4"/>
    <dgm:cxn modelId="{E5BFD997-CDD3-4059-8AAD-D8B17AF5FEE1}" type="presParOf" srcId="{80DCC839-A761-419F-BAA0-F26EF5447AFD}" destId="{00305B23-0B02-49C6-9723-7EDBE9A316B4}" srcOrd="0" destOrd="0" presId="urn:microsoft.com/office/officeart/2005/8/layout/process4"/>
    <dgm:cxn modelId="{E51D3FCA-4549-4B98-BA5A-FB6FAC5201A6}" type="presParOf" srcId="{80DCC839-A761-419F-BAA0-F26EF5447AFD}" destId="{4E520984-4987-4EFB-9451-3C4CB6BE9583}" srcOrd="1" destOrd="0" presId="urn:microsoft.com/office/officeart/2005/8/layout/process4"/>
    <dgm:cxn modelId="{B6B48565-0997-4A65-8378-1D5954D7B778}" type="presParOf" srcId="{80DCC839-A761-419F-BAA0-F26EF5447AFD}" destId="{72489301-6CA2-4DD0-8C2F-E3184B460105}" srcOrd="2" destOrd="0" presId="urn:microsoft.com/office/officeart/2005/8/layout/process4"/>
    <dgm:cxn modelId="{2BD207FF-1060-412A-B7E5-83BA00939178}" type="presParOf" srcId="{72489301-6CA2-4DD0-8C2F-E3184B460105}" destId="{CB96D32E-3FB9-49A4-99B5-EFE7A59A3835}" srcOrd="0" destOrd="0" presId="urn:microsoft.com/office/officeart/2005/8/layout/process4"/>
    <dgm:cxn modelId="{3478828B-6C2E-4D13-83AE-E9D25731B5E7}" type="presParOf" srcId="{18EF2984-4678-41CB-ABB6-57F223E80E73}" destId="{C781D4B4-C160-4418-BAAC-00EBE0D7CADC}" srcOrd="1" destOrd="0" presId="urn:microsoft.com/office/officeart/2005/8/layout/process4"/>
    <dgm:cxn modelId="{5DE9FFC0-04D2-4373-B272-F1F31DEA698E}" type="presParOf" srcId="{18EF2984-4678-41CB-ABB6-57F223E80E73}" destId="{DD491022-57ED-403D-8669-516FA690D567}" srcOrd="2" destOrd="0" presId="urn:microsoft.com/office/officeart/2005/8/layout/process4"/>
    <dgm:cxn modelId="{C3FD40B6-01A6-4171-A805-376DFA8EF6A5}" type="presParOf" srcId="{DD491022-57ED-403D-8669-516FA690D567}" destId="{44A15657-ACBF-49D2-83FD-377901336CCA}" srcOrd="0" destOrd="0" presId="urn:microsoft.com/office/officeart/2005/8/layout/process4"/>
    <dgm:cxn modelId="{71D952B0-C33D-4635-B22E-0DA6B9A4D5A1}" type="presParOf" srcId="{DD491022-57ED-403D-8669-516FA690D567}" destId="{1D9D8EB1-846E-4FD9-BE2B-00F974FBE99C}" srcOrd="1" destOrd="0" presId="urn:microsoft.com/office/officeart/2005/8/layout/process4"/>
    <dgm:cxn modelId="{1250F9B1-4ABC-4F52-9BDE-102609006389}" type="presParOf" srcId="{DD491022-57ED-403D-8669-516FA690D567}" destId="{02108728-1B69-46F7-B479-89A4616AEB85}" srcOrd="2" destOrd="0" presId="urn:microsoft.com/office/officeart/2005/8/layout/process4"/>
    <dgm:cxn modelId="{ED446C48-C6C2-4998-80C0-0A5AE76F11EC}" type="presParOf" srcId="{02108728-1B69-46F7-B479-89A4616AEB85}" destId="{A966E11A-1095-49EB-B6C4-92DA0204A8F2}" srcOrd="0" destOrd="0" presId="urn:microsoft.com/office/officeart/2005/8/layout/process4"/>
    <dgm:cxn modelId="{2481B560-BB13-4C9C-AD2A-90FCE1FFDBAC}" type="presParOf" srcId="{18EF2984-4678-41CB-ABB6-57F223E80E73}" destId="{04714F23-1D96-4CF7-B964-2B864738742F}" srcOrd="3" destOrd="0" presId="urn:microsoft.com/office/officeart/2005/8/layout/process4"/>
    <dgm:cxn modelId="{545C7C9C-96EE-47F3-94B5-A51BC67340EB}" type="presParOf" srcId="{18EF2984-4678-41CB-ABB6-57F223E80E73}" destId="{F4F4B56E-7836-47B7-9B01-3CBA6A4C2C5F}" srcOrd="4" destOrd="0" presId="urn:microsoft.com/office/officeart/2005/8/layout/process4"/>
    <dgm:cxn modelId="{8C2889A7-FD39-41A1-9EE7-1CBD70F6D5A8}" type="presParOf" srcId="{F4F4B56E-7836-47B7-9B01-3CBA6A4C2C5F}" destId="{E07C6417-AF35-439C-8ACF-5BDD06286EB0}" srcOrd="0" destOrd="0" presId="urn:microsoft.com/office/officeart/2005/8/layout/process4"/>
    <dgm:cxn modelId="{1EF2CAB5-8703-4357-AF79-A088E4D2918B}" type="presParOf" srcId="{F4F4B56E-7836-47B7-9B01-3CBA6A4C2C5F}" destId="{E4011462-6B2F-47C1-AE2A-D3488D103210}" srcOrd="1" destOrd="0" presId="urn:microsoft.com/office/officeart/2005/8/layout/process4"/>
    <dgm:cxn modelId="{61D9754E-0A56-4989-8D2E-BC457AAA8738}" type="presParOf" srcId="{F4F4B56E-7836-47B7-9B01-3CBA6A4C2C5F}" destId="{CDE8CAF1-DB64-40DA-9633-BCC766739426}" srcOrd="2" destOrd="0" presId="urn:microsoft.com/office/officeart/2005/8/layout/process4"/>
    <dgm:cxn modelId="{389133DE-29C6-45B2-B55D-94512D4BA694}" type="presParOf" srcId="{CDE8CAF1-DB64-40DA-9633-BCC766739426}" destId="{508BC6C8-B421-4634-8164-8807FCDFD6FC}" srcOrd="0" destOrd="0" presId="urn:microsoft.com/office/officeart/2005/8/layout/process4"/>
    <dgm:cxn modelId="{5A3583B6-5A2C-494F-8C73-1BEFF2BADCEE}" type="presParOf" srcId="{18EF2984-4678-41CB-ABB6-57F223E80E73}" destId="{9DE2664B-E2A3-4152-AFB8-A60BAA60619A}" srcOrd="5" destOrd="0" presId="urn:microsoft.com/office/officeart/2005/8/layout/process4"/>
    <dgm:cxn modelId="{559CAD3A-41BC-49C4-8BBB-43BB46962E51}" type="presParOf" srcId="{18EF2984-4678-41CB-ABB6-57F223E80E73}" destId="{C8678599-A44A-4830-9B02-F62CAF2A8013}" srcOrd="6" destOrd="0" presId="urn:microsoft.com/office/officeart/2005/8/layout/process4"/>
    <dgm:cxn modelId="{7FA55C0E-F51F-4E5C-97A8-E630FB3A293C}" type="presParOf" srcId="{C8678599-A44A-4830-9B02-F62CAF2A8013}" destId="{62E0BC77-F78F-4BF6-A1ED-7A377516DD62}" srcOrd="0" destOrd="0" presId="urn:microsoft.com/office/officeart/2005/8/layout/process4"/>
    <dgm:cxn modelId="{F851BD2A-C2D3-4306-861B-A1A778A03A85}" type="presParOf" srcId="{C8678599-A44A-4830-9B02-F62CAF2A8013}" destId="{6E5EB5B0-74A5-49F0-BC84-4C6E4A29F318}" srcOrd="1" destOrd="0" presId="urn:microsoft.com/office/officeart/2005/8/layout/process4"/>
    <dgm:cxn modelId="{985EF386-E65D-403A-8447-4183E3D9A5DC}" type="presParOf" srcId="{C8678599-A44A-4830-9B02-F62CAF2A8013}" destId="{B6FA751C-84C6-4948-BA92-2348347EED04}" srcOrd="2" destOrd="0" presId="urn:microsoft.com/office/officeart/2005/8/layout/process4"/>
    <dgm:cxn modelId="{B66A63B8-B9EF-4B54-A478-376EA257370B}" type="presParOf" srcId="{B6FA751C-84C6-4948-BA92-2348347EED04}" destId="{D31A13A3-50F6-4CB2-985F-56918865C010}" srcOrd="0" destOrd="0" presId="urn:microsoft.com/office/officeart/2005/8/layout/process4"/>
    <dgm:cxn modelId="{2AB57A10-6CE6-40DD-BF43-AA0452A1284E}" type="presParOf" srcId="{18EF2984-4678-41CB-ABB6-57F223E80E73}" destId="{1B08A9C5-EB51-44D1-84E5-1B438A7372FE}" srcOrd="7" destOrd="0" presId="urn:microsoft.com/office/officeart/2005/8/layout/process4"/>
    <dgm:cxn modelId="{892ED46A-EED0-44A9-AA55-6877F07D5D07}" type="presParOf" srcId="{18EF2984-4678-41CB-ABB6-57F223E80E73}" destId="{91F305EB-D616-4D6E-9BD9-2B310913A683}" srcOrd="8" destOrd="0" presId="urn:microsoft.com/office/officeart/2005/8/layout/process4"/>
    <dgm:cxn modelId="{26CC6E53-CC24-4A22-8A41-88248D5F2B5B}" type="presParOf" srcId="{91F305EB-D616-4D6E-9BD9-2B310913A683}" destId="{F4FFC1F6-E89D-43D5-A739-22CC89FBA052}" srcOrd="0" destOrd="0" presId="urn:microsoft.com/office/officeart/2005/8/layout/process4"/>
    <dgm:cxn modelId="{46BF972D-4523-4F22-8B26-D7E43042B3B8}" type="presParOf" srcId="{91F305EB-D616-4D6E-9BD9-2B310913A683}" destId="{5831571D-F4E2-4B4A-90C9-CF4EEC969A19}" srcOrd="1" destOrd="0" presId="urn:microsoft.com/office/officeart/2005/8/layout/process4"/>
    <dgm:cxn modelId="{70B0EF79-C428-4E17-A716-16F0305B6B5A}" type="presParOf" srcId="{91F305EB-D616-4D6E-9BD9-2B310913A683}" destId="{D71A0020-EE78-4AF9-948C-8C3933E32486}" srcOrd="2" destOrd="0" presId="urn:microsoft.com/office/officeart/2005/8/layout/process4"/>
    <dgm:cxn modelId="{974B2EEF-C199-479D-B5AA-80CD1B0AFEA0}" type="presParOf" srcId="{D71A0020-EE78-4AF9-948C-8C3933E32486}" destId="{6CEC5A6F-BF64-4234-9052-61E43EDB3ED6}" srcOrd="0" destOrd="0" presId="urn:microsoft.com/office/officeart/2005/8/layout/process4"/>
    <dgm:cxn modelId="{34ABD85B-AE3C-4781-BB95-AEDEA69B05E4}" type="presParOf" srcId="{18EF2984-4678-41CB-ABB6-57F223E80E73}" destId="{982148C7-E692-48E1-812E-1049B84A7C82}" srcOrd="9" destOrd="0" presId="urn:microsoft.com/office/officeart/2005/8/layout/process4"/>
    <dgm:cxn modelId="{36256FFB-0253-4071-9815-6C1C5C1596DC}" type="presParOf" srcId="{18EF2984-4678-41CB-ABB6-57F223E80E73}" destId="{BE769905-9E12-45D9-8872-9D02BD7B176C}" srcOrd="10" destOrd="0" presId="urn:microsoft.com/office/officeart/2005/8/layout/process4"/>
    <dgm:cxn modelId="{48013034-664E-45DB-8650-2799FDEE9409}" type="presParOf" srcId="{BE769905-9E12-45D9-8872-9D02BD7B176C}" destId="{1DE55481-7714-44CE-B107-16508A1F9D0D}" srcOrd="0" destOrd="0" presId="urn:microsoft.com/office/officeart/2005/8/layout/process4"/>
    <dgm:cxn modelId="{31F07AD9-AB7E-4322-90C4-03710F0D22D8}" type="presParOf" srcId="{BE769905-9E12-45D9-8872-9D02BD7B176C}" destId="{10A1252F-0024-4E62-ADB7-79CCD03924C8}" srcOrd="1" destOrd="0" presId="urn:microsoft.com/office/officeart/2005/8/layout/process4"/>
    <dgm:cxn modelId="{9F791D44-D00C-489E-ADFC-A2DB6808D6B8}" type="presParOf" srcId="{BE769905-9E12-45D9-8872-9D02BD7B176C}" destId="{55A7C6AE-6F06-4E2A-80B5-00B08DC1FAB7}" srcOrd="2" destOrd="0" presId="urn:microsoft.com/office/officeart/2005/8/layout/process4"/>
    <dgm:cxn modelId="{C6D4E7BB-55F3-4C94-A58B-D1D3D9935056}" type="presParOf" srcId="{55A7C6AE-6F06-4E2A-80B5-00B08DC1FAB7}" destId="{5C5770AE-568B-4FD1-9D6A-CCEEE218F029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AFF00F1-B669-485F-A868-478495FE9AEE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72BB41AC-22A1-4B91-A4D0-007FD2B1555D}">
      <dgm:prSet phldrT="[텍스트]"/>
      <dgm:spPr/>
      <dgm:t>
        <a:bodyPr/>
        <a:lstStyle/>
        <a:p>
          <a:pPr latinLnBrk="1"/>
          <a:r>
            <a:rPr lang="ko-KR" altLang="en-US" dirty="0"/>
            <a:t>시작 페이지</a:t>
          </a:r>
        </a:p>
      </dgm:t>
    </dgm:pt>
    <dgm:pt modelId="{8DC6B838-F4E0-4FC5-9498-581C3A8043A9}" type="parTrans" cxnId="{4B660E8A-BA35-4EDB-A86D-08440FB43B63}">
      <dgm:prSet/>
      <dgm:spPr/>
      <dgm:t>
        <a:bodyPr/>
        <a:lstStyle/>
        <a:p>
          <a:pPr latinLnBrk="1"/>
          <a:endParaRPr lang="ko-KR" altLang="en-US"/>
        </a:p>
      </dgm:t>
    </dgm:pt>
    <dgm:pt modelId="{8B3633F4-6CC1-4B03-A050-BFF93FF70265}" type="sibTrans" cxnId="{4B660E8A-BA35-4EDB-A86D-08440FB43B63}">
      <dgm:prSet/>
      <dgm:spPr/>
      <dgm:t>
        <a:bodyPr/>
        <a:lstStyle/>
        <a:p>
          <a:pPr latinLnBrk="1"/>
          <a:endParaRPr lang="ko-KR" altLang="en-US"/>
        </a:p>
      </dgm:t>
    </dgm:pt>
    <dgm:pt modelId="{EE4731AA-8C39-4574-9B0A-D23A6B328280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위젯을 통한 간편 데이터 열람</a:t>
          </a:r>
        </a:p>
      </dgm:t>
    </dgm:pt>
    <dgm:pt modelId="{4FF3A8C3-0C5E-4CC5-A5E4-70D275FE0135}" type="parTrans" cxnId="{DB9EA5FE-09AE-439F-BD52-3978EA839615}">
      <dgm:prSet/>
      <dgm:spPr/>
      <dgm:t>
        <a:bodyPr/>
        <a:lstStyle/>
        <a:p>
          <a:pPr latinLnBrk="1"/>
          <a:endParaRPr lang="ko-KR" altLang="en-US"/>
        </a:p>
      </dgm:t>
    </dgm:pt>
    <dgm:pt modelId="{79FA04CA-9A64-4DB2-AF64-4A37432D5986}" type="sibTrans" cxnId="{DB9EA5FE-09AE-439F-BD52-3978EA839615}">
      <dgm:prSet/>
      <dgm:spPr/>
      <dgm:t>
        <a:bodyPr/>
        <a:lstStyle/>
        <a:p>
          <a:pPr latinLnBrk="1"/>
          <a:endParaRPr lang="ko-KR" altLang="en-US"/>
        </a:p>
      </dgm:t>
    </dgm:pt>
    <dgm:pt modelId="{F6C5DCDA-F260-4AD8-9382-B04C7D6AE095}">
      <dgm:prSet phldrT="[텍스트]"/>
      <dgm:spPr/>
      <dgm:t>
        <a:bodyPr/>
        <a:lstStyle/>
        <a:p>
          <a:pPr latinLnBrk="1"/>
          <a:r>
            <a:rPr lang="ko-KR" altLang="en-US" dirty="0"/>
            <a:t>태그로 상세 찾기</a:t>
          </a:r>
        </a:p>
      </dgm:t>
    </dgm:pt>
    <dgm:pt modelId="{75D46543-EEA9-4680-A26D-6CD5D2984241}" type="parTrans" cxnId="{E895B8D1-A086-41E4-A660-E86E4076BBB9}">
      <dgm:prSet/>
      <dgm:spPr/>
      <dgm:t>
        <a:bodyPr/>
        <a:lstStyle/>
        <a:p>
          <a:pPr latinLnBrk="1"/>
          <a:endParaRPr lang="ko-KR" altLang="en-US"/>
        </a:p>
      </dgm:t>
    </dgm:pt>
    <dgm:pt modelId="{3FEBA84C-4DBE-4202-B51A-C846EAAE0C03}" type="sibTrans" cxnId="{E895B8D1-A086-41E4-A660-E86E4076BBB9}">
      <dgm:prSet/>
      <dgm:spPr/>
      <dgm:t>
        <a:bodyPr/>
        <a:lstStyle/>
        <a:p>
          <a:pPr latinLnBrk="1"/>
          <a:endParaRPr lang="ko-KR" altLang="en-US"/>
        </a:p>
      </dgm:t>
    </dgm:pt>
    <dgm:pt modelId="{C4E533B2-6672-45E8-AF26-7939CD6E10F5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지역</a:t>
          </a:r>
          <a:r>
            <a:rPr lang="en-US" altLang="ko-KR" sz="1100" dirty="0"/>
            <a:t>, </a:t>
          </a:r>
          <a:r>
            <a:rPr lang="ko-KR" altLang="en-US" sz="1100" dirty="0"/>
            <a:t>동네 기준 검색 후 리스트 확인 가능</a:t>
          </a:r>
        </a:p>
      </dgm:t>
    </dgm:pt>
    <dgm:pt modelId="{AAAD6EBA-42BA-4CC6-A79B-CF73045A17D3}" type="parTrans" cxnId="{10FD642E-FE6B-469C-B700-BF07656A6DA2}">
      <dgm:prSet/>
      <dgm:spPr/>
      <dgm:t>
        <a:bodyPr/>
        <a:lstStyle/>
        <a:p>
          <a:pPr latinLnBrk="1"/>
          <a:endParaRPr lang="ko-KR" altLang="en-US"/>
        </a:p>
      </dgm:t>
    </dgm:pt>
    <dgm:pt modelId="{5247EA96-34B2-4216-9EC4-46AC8BB3E889}" type="sibTrans" cxnId="{10FD642E-FE6B-469C-B700-BF07656A6DA2}">
      <dgm:prSet/>
      <dgm:spPr/>
      <dgm:t>
        <a:bodyPr/>
        <a:lstStyle/>
        <a:p>
          <a:pPr latinLnBrk="1"/>
          <a:endParaRPr lang="ko-KR" altLang="en-US"/>
        </a:p>
      </dgm:t>
    </dgm:pt>
    <dgm:pt modelId="{501B6418-29B7-4214-9819-A538159A3C2F}">
      <dgm:prSet phldrT="[텍스트]" custT="1"/>
      <dgm:spPr/>
      <dgm:t>
        <a:bodyPr/>
        <a:lstStyle/>
        <a:p>
          <a:pPr latinLnBrk="1"/>
          <a:r>
            <a:rPr lang="ko-KR" altLang="en-US" sz="1100" dirty="0"/>
            <a:t>태그를 통한 특정 거래 찾기 가능</a:t>
          </a:r>
        </a:p>
      </dgm:t>
    </dgm:pt>
    <dgm:pt modelId="{C5A5FB51-D02A-44BF-8AFC-62A433E5E048}" type="parTrans" cxnId="{58A1833E-087F-4F8A-AF45-444B1246F90C}">
      <dgm:prSet/>
      <dgm:spPr/>
      <dgm:t>
        <a:bodyPr/>
        <a:lstStyle/>
        <a:p>
          <a:pPr latinLnBrk="1"/>
          <a:endParaRPr lang="ko-KR" altLang="en-US"/>
        </a:p>
      </dgm:t>
    </dgm:pt>
    <dgm:pt modelId="{7AA22C67-CD4C-4560-B63A-41FA5A67E4A0}" type="sibTrans" cxnId="{58A1833E-087F-4F8A-AF45-444B1246F90C}">
      <dgm:prSet/>
      <dgm:spPr/>
      <dgm:t>
        <a:bodyPr/>
        <a:lstStyle/>
        <a:p>
          <a:pPr latinLnBrk="1"/>
          <a:endParaRPr lang="ko-KR" altLang="en-US"/>
        </a:p>
      </dgm:t>
    </dgm:pt>
    <dgm:pt modelId="{BE696321-8BDE-4F01-9008-2C2F88D081E3}">
      <dgm:prSet phldrT="[텍스트]"/>
      <dgm:spPr/>
      <dgm:t>
        <a:bodyPr/>
        <a:lstStyle/>
        <a:p>
          <a:pPr latinLnBrk="1"/>
          <a:r>
            <a:rPr lang="ko-KR" altLang="en-US" dirty="0"/>
            <a:t>지역별 통계</a:t>
          </a:r>
        </a:p>
      </dgm:t>
    </dgm:pt>
    <dgm:pt modelId="{D726CDF5-9874-40EA-BADB-248667103838}" type="parTrans" cxnId="{10F6CEF1-FB88-4EC4-84E9-1BEEE486708B}">
      <dgm:prSet/>
      <dgm:spPr/>
      <dgm:t>
        <a:bodyPr/>
        <a:lstStyle/>
        <a:p>
          <a:pPr latinLnBrk="1"/>
          <a:endParaRPr lang="ko-KR" altLang="en-US"/>
        </a:p>
      </dgm:t>
    </dgm:pt>
    <dgm:pt modelId="{771957B1-3954-48BF-A17C-DE08357C669F}" type="sibTrans" cxnId="{10F6CEF1-FB88-4EC4-84E9-1BEEE486708B}">
      <dgm:prSet/>
      <dgm:spPr/>
      <dgm:t>
        <a:bodyPr/>
        <a:lstStyle/>
        <a:p>
          <a:pPr latinLnBrk="1"/>
          <a:endParaRPr lang="ko-KR" altLang="en-US"/>
        </a:p>
      </dgm:t>
    </dgm:pt>
    <dgm:pt modelId="{A97E160B-9B2F-4CAE-8B82-CB1AC1F3AFBE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지역</a:t>
          </a:r>
          <a:r>
            <a:rPr lang="en-US" altLang="ko-KR" sz="1100" dirty="0"/>
            <a:t>, </a:t>
          </a:r>
          <a:r>
            <a:rPr lang="ko-KR" altLang="en-US" sz="1100" dirty="0"/>
            <a:t>동네를 기준으로 통계 확인 가능</a:t>
          </a:r>
        </a:p>
      </dgm:t>
    </dgm:pt>
    <dgm:pt modelId="{5192B8BD-EE83-4E89-A24F-3B4885D4E5AC}" type="parTrans" cxnId="{871DCEC1-4027-4113-8D49-3F89056FDE40}">
      <dgm:prSet/>
      <dgm:spPr/>
      <dgm:t>
        <a:bodyPr/>
        <a:lstStyle/>
        <a:p>
          <a:pPr latinLnBrk="1"/>
          <a:endParaRPr lang="ko-KR" altLang="en-US"/>
        </a:p>
      </dgm:t>
    </dgm:pt>
    <dgm:pt modelId="{01A4AB48-60AA-48C3-B611-830FCD94692C}" type="sibTrans" cxnId="{871DCEC1-4027-4113-8D49-3F89056FDE40}">
      <dgm:prSet/>
      <dgm:spPr/>
      <dgm:t>
        <a:bodyPr/>
        <a:lstStyle/>
        <a:p>
          <a:pPr latinLnBrk="1"/>
          <a:endParaRPr lang="ko-KR" altLang="en-US"/>
        </a:p>
      </dgm:t>
    </dgm:pt>
    <dgm:pt modelId="{DAE692C9-3E82-4CA9-B089-796801B55390}">
      <dgm:prSet phldrT="[텍스트]" custT="1"/>
      <dgm:spPr/>
      <dgm:t>
        <a:bodyPr/>
        <a:lstStyle/>
        <a:p>
          <a:pPr latinLnBrk="1"/>
          <a:r>
            <a:rPr lang="ko-KR" altLang="en-US" sz="1100" dirty="0"/>
            <a:t>막대그래프를 통한 데이터 표시</a:t>
          </a:r>
        </a:p>
      </dgm:t>
    </dgm:pt>
    <dgm:pt modelId="{A910FAE9-E2C4-4740-9090-21932F0135B4}" type="parTrans" cxnId="{91EB20C7-C1AE-4174-B1EF-D51B7A68E1DF}">
      <dgm:prSet/>
      <dgm:spPr/>
      <dgm:t>
        <a:bodyPr/>
        <a:lstStyle/>
        <a:p>
          <a:pPr latinLnBrk="1"/>
          <a:endParaRPr lang="ko-KR" altLang="en-US"/>
        </a:p>
      </dgm:t>
    </dgm:pt>
    <dgm:pt modelId="{63B18DB9-9942-4D9B-A4C8-8FAB83F7AA97}" type="sibTrans" cxnId="{91EB20C7-C1AE-4174-B1EF-D51B7A68E1DF}">
      <dgm:prSet/>
      <dgm:spPr/>
      <dgm:t>
        <a:bodyPr/>
        <a:lstStyle/>
        <a:p>
          <a:pPr latinLnBrk="1"/>
          <a:endParaRPr lang="ko-KR" altLang="en-US"/>
        </a:p>
      </dgm:t>
    </dgm:pt>
    <dgm:pt modelId="{260A76CD-C65D-4DCF-BCEA-23FD58DC0E26}">
      <dgm:prSet phldrT="[텍스트]"/>
      <dgm:spPr/>
      <dgm:t>
        <a:bodyPr/>
        <a:lstStyle/>
        <a:p>
          <a:pPr latinLnBrk="1"/>
          <a:r>
            <a:rPr lang="ko-KR" altLang="en-US" dirty="0"/>
            <a:t>제품 통계 보기</a:t>
          </a:r>
        </a:p>
      </dgm:t>
    </dgm:pt>
    <dgm:pt modelId="{3F52955A-C68B-4A1E-8548-A0010CC25159}" type="parTrans" cxnId="{71D94C76-ACF4-4A45-9B5C-D30F69F83528}">
      <dgm:prSet/>
      <dgm:spPr/>
      <dgm:t>
        <a:bodyPr/>
        <a:lstStyle/>
        <a:p>
          <a:pPr latinLnBrk="1"/>
          <a:endParaRPr lang="ko-KR" altLang="en-US"/>
        </a:p>
      </dgm:t>
    </dgm:pt>
    <dgm:pt modelId="{E7D01C69-C4F1-443A-8E0C-DF3F675C441B}" type="sibTrans" cxnId="{71D94C76-ACF4-4A45-9B5C-D30F69F83528}">
      <dgm:prSet/>
      <dgm:spPr/>
      <dgm:t>
        <a:bodyPr/>
        <a:lstStyle/>
        <a:p>
          <a:pPr latinLnBrk="1"/>
          <a:endParaRPr lang="ko-KR" altLang="en-US"/>
        </a:p>
      </dgm:t>
    </dgm:pt>
    <dgm:pt modelId="{4D83EEF7-B312-4BD9-893A-414849EB79BE}">
      <dgm:prSet phldrT="[텍스트]"/>
      <dgm:spPr/>
      <dgm:t>
        <a:bodyPr/>
        <a:lstStyle/>
        <a:p>
          <a:pPr latinLnBrk="1"/>
          <a:r>
            <a:rPr lang="ko-KR" altLang="en-US" dirty="0"/>
            <a:t>기간별 통계 그래프</a:t>
          </a:r>
        </a:p>
      </dgm:t>
    </dgm:pt>
    <dgm:pt modelId="{574AB04D-9C95-4C5B-AD36-82758E9F2C24}" type="parTrans" cxnId="{11207435-E4AC-412E-99B7-B59A39D60675}">
      <dgm:prSet/>
      <dgm:spPr/>
      <dgm:t>
        <a:bodyPr/>
        <a:lstStyle/>
        <a:p>
          <a:pPr latinLnBrk="1"/>
          <a:endParaRPr lang="ko-KR" altLang="en-US"/>
        </a:p>
      </dgm:t>
    </dgm:pt>
    <dgm:pt modelId="{C1534208-4D9F-454E-98F0-D4E44A2226A8}" type="sibTrans" cxnId="{11207435-E4AC-412E-99B7-B59A39D60675}">
      <dgm:prSet/>
      <dgm:spPr/>
      <dgm:t>
        <a:bodyPr/>
        <a:lstStyle/>
        <a:p>
          <a:pPr latinLnBrk="1"/>
          <a:endParaRPr lang="ko-KR" altLang="en-US"/>
        </a:p>
      </dgm:t>
    </dgm:pt>
    <dgm:pt modelId="{B61983A6-1304-4E02-9104-D9765F6141B3}">
      <dgm:prSet phldrT="[텍스트]"/>
      <dgm:spPr/>
      <dgm:t>
        <a:bodyPr/>
        <a:lstStyle/>
        <a:p>
          <a:pPr latinLnBrk="1"/>
          <a:r>
            <a:rPr lang="ko-KR" altLang="en-US" dirty="0"/>
            <a:t>알림 설정</a:t>
          </a:r>
        </a:p>
      </dgm:t>
    </dgm:pt>
    <dgm:pt modelId="{208A3A5A-175B-45E6-A713-A8410EBB563F}" type="parTrans" cxnId="{7F6E42FE-10B0-45FE-B698-863329377201}">
      <dgm:prSet/>
      <dgm:spPr/>
      <dgm:t>
        <a:bodyPr/>
        <a:lstStyle/>
        <a:p>
          <a:pPr latinLnBrk="1"/>
          <a:endParaRPr lang="ko-KR" altLang="en-US"/>
        </a:p>
      </dgm:t>
    </dgm:pt>
    <dgm:pt modelId="{6F452F90-EC2E-4A9B-BC2A-E93F595E00D3}" type="sibTrans" cxnId="{7F6E42FE-10B0-45FE-B698-863329377201}">
      <dgm:prSet/>
      <dgm:spPr/>
      <dgm:t>
        <a:bodyPr/>
        <a:lstStyle/>
        <a:p>
          <a:pPr latinLnBrk="1"/>
          <a:endParaRPr lang="ko-KR" altLang="en-US"/>
        </a:p>
      </dgm:t>
    </dgm:pt>
    <dgm:pt modelId="{AE9A5E6C-BA2E-4DE7-8F19-ACACBE7D53DE}">
      <dgm:prSet phldrT="[텍스트]"/>
      <dgm:spPr/>
      <dgm:t>
        <a:bodyPr/>
        <a:lstStyle/>
        <a:p>
          <a:pPr latinLnBrk="1"/>
          <a:r>
            <a:rPr lang="ko-KR" altLang="en-US" dirty="0"/>
            <a:t>게시판</a:t>
          </a:r>
        </a:p>
      </dgm:t>
    </dgm:pt>
    <dgm:pt modelId="{9C4A9D8D-85A2-456D-B2EC-94EB3A3D01EA}" type="parTrans" cxnId="{60160408-D4C1-429E-97A3-4E7C5B3ED88D}">
      <dgm:prSet/>
      <dgm:spPr/>
      <dgm:t>
        <a:bodyPr/>
        <a:lstStyle/>
        <a:p>
          <a:pPr latinLnBrk="1"/>
          <a:endParaRPr lang="ko-KR" altLang="en-US"/>
        </a:p>
      </dgm:t>
    </dgm:pt>
    <dgm:pt modelId="{03900D9A-0D6F-4400-8C5E-20FBE0E42F7C}" type="sibTrans" cxnId="{60160408-D4C1-429E-97A3-4E7C5B3ED88D}">
      <dgm:prSet/>
      <dgm:spPr/>
      <dgm:t>
        <a:bodyPr/>
        <a:lstStyle/>
        <a:p>
          <a:pPr latinLnBrk="1"/>
          <a:endParaRPr lang="ko-KR" altLang="en-US"/>
        </a:p>
      </dgm:t>
    </dgm:pt>
    <dgm:pt modelId="{AB4F4DFB-A42A-4158-9E9D-654D2F23B79D}">
      <dgm:prSet phldrT="[텍스트]"/>
      <dgm:spPr/>
      <dgm:t>
        <a:bodyPr/>
        <a:lstStyle/>
        <a:p>
          <a:pPr latinLnBrk="1"/>
          <a:r>
            <a:rPr lang="ko-KR" altLang="en-US" dirty="0"/>
            <a:t>문의</a:t>
          </a:r>
        </a:p>
      </dgm:t>
    </dgm:pt>
    <dgm:pt modelId="{FC254428-2A0C-4D92-8AE8-E0B5BD1467B9}" type="parTrans" cxnId="{C3524884-068A-4F07-BB3C-64227EEFD547}">
      <dgm:prSet/>
      <dgm:spPr/>
      <dgm:t>
        <a:bodyPr/>
        <a:lstStyle/>
        <a:p>
          <a:pPr latinLnBrk="1"/>
          <a:endParaRPr lang="ko-KR" altLang="en-US"/>
        </a:p>
      </dgm:t>
    </dgm:pt>
    <dgm:pt modelId="{85E3AD92-F4D0-469A-99D2-53C1852581D5}" type="sibTrans" cxnId="{C3524884-068A-4F07-BB3C-64227EEFD547}">
      <dgm:prSet/>
      <dgm:spPr/>
      <dgm:t>
        <a:bodyPr/>
        <a:lstStyle/>
        <a:p>
          <a:pPr latinLnBrk="1"/>
          <a:endParaRPr lang="ko-KR" altLang="en-US"/>
        </a:p>
      </dgm:t>
    </dgm:pt>
    <dgm:pt modelId="{B4CC81AD-76D4-4D23-8B21-489744E49214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제품을 기준으로 전국의 일</a:t>
          </a:r>
          <a:r>
            <a:rPr lang="en-US" altLang="ko-KR" sz="1100" dirty="0"/>
            <a:t>, </a:t>
          </a:r>
          <a:r>
            <a:rPr lang="ko-KR" altLang="en-US" sz="1100" dirty="0"/>
            <a:t>월</a:t>
          </a:r>
          <a:r>
            <a:rPr lang="en-US" altLang="ko-KR" sz="1100" dirty="0"/>
            <a:t>, </a:t>
          </a:r>
          <a:r>
            <a:rPr lang="ko-KR" altLang="en-US" sz="1100" dirty="0"/>
            <a:t>지역별 </a:t>
          </a:r>
          <a:r>
            <a:rPr lang="ko-KR" altLang="en-US" sz="1100" dirty="0" err="1"/>
            <a:t>간략화된</a:t>
          </a:r>
          <a:r>
            <a:rPr lang="ko-KR" altLang="en-US" sz="1100" dirty="0"/>
            <a:t> 통계를 열람가능</a:t>
          </a:r>
        </a:p>
      </dgm:t>
    </dgm:pt>
    <dgm:pt modelId="{F13D4264-2084-4862-88A8-0BDB6BA6F25A}" type="parTrans" cxnId="{BF848CBF-16E1-4A7B-BB8C-1E31FA52256A}">
      <dgm:prSet/>
      <dgm:spPr/>
      <dgm:t>
        <a:bodyPr/>
        <a:lstStyle/>
        <a:p>
          <a:pPr latinLnBrk="1"/>
          <a:endParaRPr lang="ko-KR" altLang="en-US"/>
        </a:p>
      </dgm:t>
    </dgm:pt>
    <dgm:pt modelId="{D9275C5A-9670-4937-A3EF-1F537BB5C797}" type="sibTrans" cxnId="{BF848CBF-16E1-4A7B-BB8C-1E31FA52256A}">
      <dgm:prSet/>
      <dgm:spPr/>
      <dgm:t>
        <a:bodyPr/>
        <a:lstStyle/>
        <a:p>
          <a:pPr latinLnBrk="1"/>
          <a:endParaRPr lang="ko-KR" altLang="en-US"/>
        </a:p>
      </dgm:t>
    </dgm:pt>
    <dgm:pt modelId="{E91F681D-3A23-43B9-AB61-6196331A20E6}">
      <dgm:prSet phldrT="[텍스트]" custT="1"/>
      <dgm:spPr/>
      <dgm:t>
        <a:bodyPr/>
        <a:lstStyle/>
        <a:p>
          <a:pPr latinLnBrk="1"/>
          <a:r>
            <a:rPr lang="ko-KR" altLang="en-US" sz="1100" dirty="0"/>
            <a:t>판매량</a:t>
          </a:r>
          <a:r>
            <a:rPr lang="en-US" altLang="ko-KR" sz="1100" dirty="0"/>
            <a:t>, </a:t>
          </a:r>
          <a:r>
            <a:rPr lang="ko-KR" altLang="en-US" sz="1100" dirty="0"/>
            <a:t>거래량을 지역과 시간별로 통계를 내어 추이 및 추세를 파악할 수 있게 함</a:t>
          </a:r>
        </a:p>
      </dgm:t>
    </dgm:pt>
    <dgm:pt modelId="{74CBB3E6-54A6-4F5C-8596-7C26105714A9}" type="parTrans" cxnId="{0A441CA5-051C-42CB-A49B-4DBFC09285C7}">
      <dgm:prSet/>
      <dgm:spPr/>
      <dgm:t>
        <a:bodyPr/>
        <a:lstStyle/>
        <a:p>
          <a:pPr latinLnBrk="1"/>
          <a:endParaRPr lang="ko-KR" altLang="en-US"/>
        </a:p>
      </dgm:t>
    </dgm:pt>
    <dgm:pt modelId="{74B3260F-3483-45FD-B35D-383A6DE7D476}" type="sibTrans" cxnId="{0A441CA5-051C-42CB-A49B-4DBFC09285C7}">
      <dgm:prSet/>
      <dgm:spPr/>
      <dgm:t>
        <a:bodyPr/>
        <a:lstStyle/>
        <a:p>
          <a:pPr latinLnBrk="1"/>
          <a:endParaRPr lang="ko-KR" altLang="en-US"/>
        </a:p>
      </dgm:t>
    </dgm:pt>
    <dgm:pt modelId="{33855456-2A8C-42B6-9FB1-1FCD27798D2F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제품명</a:t>
          </a:r>
          <a:r>
            <a:rPr lang="en-US" altLang="ko-KR" sz="1100" dirty="0"/>
            <a:t>, </a:t>
          </a:r>
          <a:r>
            <a:rPr lang="ko-KR" altLang="en-US" sz="1100" dirty="0"/>
            <a:t>지역</a:t>
          </a:r>
          <a:r>
            <a:rPr lang="en-US" altLang="ko-KR" sz="1100" dirty="0"/>
            <a:t>, </a:t>
          </a:r>
          <a:r>
            <a:rPr lang="ko-KR" altLang="en-US" sz="1100" dirty="0"/>
            <a:t>동네</a:t>
          </a:r>
          <a:r>
            <a:rPr lang="en-US" altLang="ko-KR" sz="1100" dirty="0"/>
            <a:t>, </a:t>
          </a:r>
          <a:r>
            <a:rPr lang="ko-KR" altLang="en-US" sz="1100" dirty="0"/>
            <a:t>태그</a:t>
          </a:r>
          <a:r>
            <a:rPr lang="en-US" altLang="ko-KR" sz="1100" dirty="0"/>
            <a:t>, </a:t>
          </a:r>
          <a:r>
            <a:rPr lang="ko-KR" altLang="en-US" sz="1100" dirty="0"/>
            <a:t>최저가격</a:t>
          </a:r>
          <a:r>
            <a:rPr lang="en-US" altLang="ko-KR" sz="1100" dirty="0"/>
            <a:t>, </a:t>
          </a:r>
          <a:r>
            <a:rPr lang="ko-KR" altLang="en-US" sz="1100" dirty="0"/>
            <a:t>최대가격을 기준으로 </a:t>
          </a:r>
          <a:r>
            <a:rPr lang="ko-KR" altLang="en-US" sz="1100" dirty="0" err="1"/>
            <a:t>메일알람</a:t>
          </a:r>
          <a:r>
            <a:rPr lang="ko-KR" altLang="en-US" sz="1100" dirty="0"/>
            <a:t> 회신 설정가능</a:t>
          </a:r>
        </a:p>
      </dgm:t>
    </dgm:pt>
    <dgm:pt modelId="{E342170C-5C69-4B5D-A724-98F75EB3B963}" type="parTrans" cxnId="{CC055157-1987-4708-B11E-D0DD99B49369}">
      <dgm:prSet/>
      <dgm:spPr/>
      <dgm:t>
        <a:bodyPr/>
        <a:lstStyle/>
        <a:p>
          <a:pPr latinLnBrk="1"/>
          <a:endParaRPr lang="ko-KR" altLang="en-US"/>
        </a:p>
      </dgm:t>
    </dgm:pt>
    <dgm:pt modelId="{FB67CFE5-4FF8-44FE-B843-A63AECE4B455}" type="sibTrans" cxnId="{CC055157-1987-4708-B11E-D0DD99B49369}">
      <dgm:prSet/>
      <dgm:spPr/>
      <dgm:t>
        <a:bodyPr/>
        <a:lstStyle/>
        <a:p>
          <a:pPr latinLnBrk="1"/>
          <a:endParaRPr lang="ko-KR" altLang="en-US"/>
        </a:p>
      </dgm:t>
    </dgm:pt>
    <dgm:pt modelId="{B1B6EC3A-69D2-4D63-BCB6-840115CB957F}">
      <dgm:prSet phldrT="[텍스트]" custT="1"/>
      <dgm:spPr/>
      <dgm:t>
        <a:bodyPr/>
        <a:lstStyle/>
        <a:p>
          <a:pPr latinLnBrk="1"/>
          <a:r>
            <a:rPr lang="ko-KR" altLang="en-US" sz="1100" dirty="0"/>
            <a:t>게시판 글쓰기 및 열람</a:t>
          </a:r>
        </a:p>
      </dgm:t>
    </dgm:pt>
    <dgm:pt modelId="{25804D75-510A-4395-89B9-846C181306F6}" type="parTrans" cxnId="{3198E0CB-29C2-4989-B580-F8BD1CBBB1D3}">
      <dgm:prSet/>
      <dgm:spPr/>
      <dgm:t>
        <a:bodyPr/>
        <a:lstStyle/>
        <a:p>
          <a:pPr latinLnBrk="1"/>
          <a:endParaRPr lang="ko-KR" altLang="en-US"/>
        </a:p>
      </dgm:t>
    </dgm:pt>
    <dgm:pt modelId="{E033F924-6B8C-4CDE-B403-AF70D04F9965}" type="sibTrans" cxnId="{3198E0CB-29C2-4989-B580-F8BD1CBBB1D3}">
      <dgm:prSet/>
      <dgm:spPr/>
      <dgm:t>
        <a:bodyPr/>
        <a:lstStyle/>
        <a:p>
          <a:pPr latinLnBrk="1"/>
          <a:endParaRPr lang="ko-KR" altLang="en-US"/>
        </a:p>
      </dgm:t>
    </dgm:pt>
    <dgm:pt modelId="{EAF3D6CF-CA1B-4C9F-8A54-575E57697D07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사이트 관리자에게 글 남기기</a:t>
          </a:r>
        </a:p>
      </dgm:t>
    </dgm:pt>
    <dgm:pt modelId="{7ABA2B54-D17A-4DE3-BE4F-01681F2C2CA1}" type="parTrans" cxnId="{F6EF2DF9-0C57-4624-ADB9-774A6E5134E8}">
      <dgm:prSet/>
      <dgm:spPr/>
      <dgm:t>
        <a:bodyPr/>
        <a:lstStyle/>
        <a:p>
          <a:pPr latinLnBrk="1"/>
          <a:endParaRPr lang="ko-KR" altLang="en-US"/>
        </a:p>
      </dgm:t>
    </dgm:pt>
    <dgm:pt modelId="{A3F512E0-E017-4BDF-9C0B-C6F27BD440C0}" type="sibTrans" cxnId="{F6EF2DF9-0C57-4624-ADB9-774A6E5134E8}">
      <dgm:prSet/>
      <dgm:spPr/>
      <dgm:t>
        <a:bodyPr/>
        <a:lstStyle/>
        <a:p>
          <a:pPr latinLnBrk="1"/>
          <a:endParaRPr lang="ko-KR" altLang="en-US"/>
        </a:p>
      </dgm:t>
    </dgm:pt>
    <dgm:pt modelId="{56383A7D-AE2D-4F73-9830-4850D0F6E34F}">
      <dgm:prSet phldrT="[텍스트]"/>
      <dgm:spPr/>
      <dgm:t>
        <a:bodyPr/>
        <a:lstStyle/>
        <a:p>
          <a:pPr latinLnBrk="1"/>
          <a:r>
            <a:rPr lang="ko-KR" altLang="en-US" dirty="0"/>
            <a:t>간편 종합 데이터</a:t>
          </a:r>
        </a:p>
      </dgm:t>
    </dgm:pt>
    <dgm:pt modelId="{BC48668D-503D-4580-92A3-44C749DD8CAB}" type="parTrans" cxnId="{46AE72F0-6663-464B-9559-9B0B0419072A}">
      <dgm:prSet/>
      <dgm:spPr/>
      <dgm:t>
        <a:bodyPr/>
        <a:lstStyle/>
        <a:p>
          <a:pPr latinLnBrk="1"/>
          <a:endParaRPr lang="ko-KR" altLang="en-US"/>
        </a:p>
      </dgm:t>
    </dgm:pt>
    <dgm:pt modelId="{9B27F73D-7FEB-472D-858B-72598CF746B2}" type="sibTrans" cxnId="{46AE72F0-6663-464B-9559-9B0B0419072A}">
      <dgm:prSet/>
      <dgm:spPr/>
      <dgm:t>
        <a:bodyPr/>
        <a:lstStyle/>
        <a:p>
          <a:pPr latinLnBrk="1"/>
          <a:endParaRPr lang="ko-KR" altLang="en-US"/>
        </a:p>
      </dgm:t>
    </dgm:pt>
    <dgm:pt modelId="{E5DB680D-E89E-4B6A-8FBF-9F3E7952E832}">
      <dgm:prSet phldrT="[텍스트]" custT="1"/>
      <dgm:spPr/>
      <dgm:t>
        <a:bodyPr/>
        <a:lstStyle/>
        <a:p>
          <a:pPr latinLnBrk="1"/>
          <a:r>
            <a:rPr lang="ko-KR" altLang="en-US" sz="1100" dirty="0"/>
            <a:t>회원가입</a:t>
          </a:r>
          <a:r>
            <a:rPr lang="en-US" altLang="ko-KR" sz="1100" dirty="0"/>
            <a:t>, </a:t>
          </a:r>
          <a:r>
            <a:rPr lang="ko-KR" altLang="en-US" sz="1100" dirty="0"/>
            <a:t>로그인 기능 지원 </a:t>
          </a:r>
          <a:r>
            <a:rPr lang="en-US" altLang="ko-KR" sz="1100" dirty="0"/>
            <a:t>( </a:t>
          </a:r>
          <a:r>
            <a:rPr lang="ko-KR" altLang="en-US" sz="1100" dirty="0"/>
            <a:t>카카오</a:t>
          </a:r>
          <a:r>
            <a:rPr lang="en-US" altLang="ko-KR" sz="1100" dirty="0"/>
            <a:t>, </a:t>
          </a:r>
          <a:r>
            <a:rPr lang="ko-KR" altLang="en-US" sz="1100" dirty="0"/>
            <a:t>구글로 로그인 가능</a:t>
          </a:r>
          <a:r>
            <a:rPr lang="en-US" altLang="ko-KR" sz="1100" dirty="0"/>
            <a:t>)</a:t>
          </a:r>
          <a:endParaRPr lang="ko-KR" altLang="en-US" sz="1100" dirty="0"/>
        </a:p>
      </dgm:t>
    </dgm:pt>
    <dgm:pt modelId="{A5007A0A-45C3-4449-AE8F-3AF3F47853A2}" type="parTrans" cxnId="{F94EBA1D-E2FB-4E4A-8C0A-A38083679331}">
      <dgm:prSet/>
      <dgm:spPr/>
      <dgm:t>
        <a:bodyPr/>
        <a:lstStyle/>
        <a:p>
          <a:pPr latinLnBrk="1"/>
          <a:endParaRPr lang="ko-KR" altLang="en-US"/>
        </a:p>
      </dgm:t>
    </dgm:pt>
    <dgm:pt modelId="{8F550B42-A4BB-43C1-A5ED-DCC21DC08E57}" type="sibTrans" cxnId="{F94EBA1D-E2FB-4E4A-8C0A-A38083679331}">
      <dgm:prSet/>
      <dgm:spPr/>
      <dgm:t>
        <a:bodyPr/>
        <a:lstStyle/>
        <a:p>
          <a:pPr latinLnBrk="1"/>
          <a:endParaRPr lang="ko-KR" altLang="en-US"/>
        </a:p>
      </dgm:t>
    </dgm:pt>
    <dgm:pt modelId="{D0E5D209-6944-4A49-8CDB-28264C0076DD}">
      <dgm:prSet phldrT="[텍스트]" custT="1"/>
      <dgm:spPr/>
      <dgm:t>
        <a:bodyPr/>
        <a:lstStyle/>
        <a:p>
          <a:pPr latinLnBrk="1"/>
          <a:r>
            <a:rPr lang="ko-KR" altLang="en-US" sz="1100" dirty="0"/>
            <a:t>비회원 간편 검색</a:t>
          </a:r>
        </a:p>
      </dgm:t>
    </dgm:pt>
    <dgm:pt modelId="{CB11AC2B-F53C-4FDA-9691-6A8FF5601515}" type="parTrans" cxnId="{5D21FBF7-2552-4E33-B8F3-DCC9376E6A8E}">
      <dgm:prSet/>
      <dgm:spPr/>
      <dgm:t>
        <a:bodyPr/>
        <a:lstStyle/>
        <a:p>
          <a:pPr latinLnBrk="1"/>
          <a:endParaRPr lang="ko-KR" altLang="en-US"/>
        </a:p>
      </dgm:t>
    </dgm:pt>
    <dgm:pt modelId="{1388E9E0-6192-4CAD-BDAA-1F61E2C1D068}" type="sibTrans" cxnId="{5D21FBF7-2552-4E33-B8F3-DCC9376E6A8E}">
      <dgm:prSet/>
      <dgm:spPr/>
      <dgm:t>
        <a:bodyPr/>
        <a:lstStyle/>
        <a:p>
          <a:pPr latinLnBrk="1"/>
          <a:endParaRPr lang="ko-KR" altLang="en-US"/>
        </a:p>
      </dgm:t>
    </dgm:pt>
    <dgm:pt modelId="{DD9976B3-543B-4A73-91FC-4067358A6078}">
      <dgm:prSet phldrT="[텍스트]" custT="1"/>
      <dgm:spPr/>
      <dgm:t>
        <a:bodyPr/>
        <a:lstStyle/>
        <a:p>
          <a:pPr latinLnBrk="1"/>
          <a:r>
            <a:rPr lang="ko-KR" altLang="en-US" sz="1100" dirty="0"/>
            <a:t>선그래프와 막대그래프로 데이터 표현</a:t>
          </a:r>
        </a:p>
      </dgm:t>
    </dgm:pt>
    <dgm:pt modelId="{A403BE23-8F47-4512-A30B-D1EC391E12E8}" type="parTrans" cxnId="{730233D6-35CD-45EF-AF60-556E436B6109}">
      <dgm:prSet/>
      <dgm:spPr/>
      <dgm:t>
        <a:bodyPr/>
        <a:lstStyle/>
        <a:p>
          <a:pPr latinLnBrk="1"/>
          <a:endParaRPr lang="ko-KR" altLang="en-US"/>
        </a:p>
      </dgm:t>
    </dgm:pt>
    <dgm:pt modelId="{B3AFDB83-A0BB-4E82-A556-03D2EB84C389}" type="sibTrans" cxnId="{730233D6-35CD-45EF-AF60-556E436B6109}">
      <dgm:prSet/>
      <dgm:spPr/>
      <dgm:t>
        <a:bodyPr/>
        <a:lstStyle/>
        <a:p>
          <a:pPr latinLnBrk="1"/>
          <a:endParaRPr lang="ko-KR" altLang="en-US"/>
        </a:p>
      </dgm:t>
    </dgm:pt>
    <dgm:pt modelId="{F3486382-8FA2-45BD-BA6E-DC5E0A57B2FB}" type="pres">
      <dgm:prSet presAssocID="{DAFF00F1-B669-485F-A868-478495FE9AEE}" presName="Name0" presStyleCnt="0">
        <dgm:presLayoutVars>
          <dgm:dir/>
          <dgm:animLvl val="lvl"/>
          <dgm:resizeHandles val="exact"/>
        </dgm:presLayoutVars>
      </dgm:prSet>
      <dgm:spPr/>
    </dgm:pt>
    <dgm:pt modelId="{B4A83E21-1898-42BD-B8B9-DC34BD3E0CA6}" type="pres">
      <dgm:prSet presAssocID="{72BB41AC-22A1-4B91-A4D0-007FD2B1555D}" presName="linNode" presStyleCnt="0"/>
      <dgm:spPr/>
    </dgm:pt>
    <dgm:pt modelId="{134CBE31-7A02-4F7A-8EB1-841404E0A509}" type="pres">
      <dgm:prSet presAssocID="{72BB41AC-22A1-4B91-A4D0-007FD2B1555D}" presName="parentText" presStyleLbl="node1" presStyleIdx="0" presStyleCnt="9">
        <dgm:presLayoutVars>
          <dgm:chMax val="1"/>
          <dgm:bulletEnabled val="1"/>
        </dgm:presLayoutVars>
      </dgm:prSet>
      <dgm:spPr/>
    </dgm:pt>
    <dgm:pt modelId="{B0F7B80F-8379-4F1F-B999-B10D1CFB605A}" type="pres">
      <dgm:prSet presAssocID="{72BB41AC-22A1-4B91-A4D0-007FD2B1555D}" presName="descendantText" presStyleLbl="alignAccFollowNode1" presStyleIdx="0" presStyleCnt="9">
        <dgm:presLayoutVars>
          <dgm:bulletEnabled val="1"/>
        </dgm:presLayoutVars>
      </dgm:prSet>
      <dgm:spPr/>
    </dgm:pt>
    <dgm:pt modelId="{25DDEE3F-7F1C-4C61-B929-2C63A3AF5C14}" type="pres">
      <dgm:prSet presAssocID="{8B3633F4-6CC1-4B03-A050-BFF93FF70265}" presName="sp" presStyleCnt="0"/>
      <dgm:spPr/>
    </dgm:pt>
    <dgm:pt modelId="{98F25FF0-662D-4704-A791-3C0E1F35659F}" type="pres">
      <dgm:prSet presAssocID="{56383A7D-AE2D-4F73-9830-4850D0F6E34F}" presName="linNode" presStyleCnt="0"/>
      <dgm:spPr/>
    </dgm:pt>
    <dgm:pt modelId="{DE77D6EC-1B67-4A31-B1EE-1A0FFCD2C39E}" type="pres">
      <dgm:prSet presAssocID="{56383A7D-AE2D-4F73-9830-4850D0F6E34F}" presName="parentText" presStyleLbl="node1" presStyleIdx="1" presStyleCnt="9">
        <dgm:presLayoutVars>
          <dgm:chMax val="1"/>
          <dgm:bulletEnabled val="1"/>
        </dgm:presLayoutVars>
      </dgm:prSet>
      <dgm:spPr/>
    </dgm:pt>
    <dgm:pt modelId="{0A613268-D556-4E8A-B0E3-465231258029}" type="pres">
      <dgm:prSet presAssocID="{56383A7D-AE2D-4F73-9830-4850D0F6E34F}" presName="descendantText" presStyleLbl="alignAccFollowNode1" presStyleIdx="1" presStyleCnt="9">
        <dgm:presLayoutVars>
          <dgm:bulletEnabled val="1"/>
        </dgm:presLayoutVars>
      </dgm:prSet>
      <dgm:spPr/>
    </dgm:pt>
    <dgm:pt modelId="{3EA4C6C7-9197-492A-9AD5-888F427EAECB}" type="pres">
      <dgm:prSet presAssocID="{9B27F73D-7FEB-472D-858B-72598CF746B2}" presName="sp" presStyleCnt="0"/>
      <dgm:spPr/>
    </dgm:pt>
    <dgm:pt modelId="{05354091-6E30-40C7-A598-C6A920AD6EDE}" type="pres">
      <dgm:prSet presAssocID="{F6C5DCDA-F260-4AD8-9382-B04C7D6AE095}" presName="linNode" presStyleCnt="0"/>
      <dgm:spPr/>
    </dgm:pt>
    <dgm:pt modelId="{25794A91-6384-44E6-B243-3DF1E1FE7846}" type="pres">
      <dgm:prSet presAssocID="{F6C5DCDA-F260-4AD8-9382-B04C7D6AE095}" presName="parentText" presStyleLbl="node1" presStyleIdx="2" presStyleCnt="9">
        <dgm:presLayoutVars>
          <dgm:chMax val="1"/>
          <dgm:bulletEnabled val="1"/>
        </dgm:presLayoutVars>
      </dgm:prSet>
      <dgm:spPr/>
    </dgm:pt>
    <dgm:pt modelId="{4073D78A-1E87-45F1-B6AA-EE13F0B7AAC6}" type="pres">
      <dgm:prSet presAssocID="{F6C5DCDA-F260-4AD8-9382-B04C7D6AE095}" presName="descendantText" presStyleLbl="alignAccFollowNode1" presStyleIdx="2" presStyleCnt="9">
        <dgm:presLayoutVars>
          <dgm:bulletEnabled val="1"/>
        </dgm:presLayoutVars>
      </dgm:prSet>
      <dgm:spPr/>
    </dgm:pt>
    <dgm:pt modelId="{D7139FFC-4306-4A2C-918D-88F570D6E61B}" type="pres">
      <dgm:prSet presAssocID="{3FEBA84C-4DBE-4202-B51A-C846EAAE0C03}" presName="sp" presStyleCnt="0"/>
      <dgm:spPr/>
    </dgm:pt>
    <dgm:pt modelId="{8778CBE7-67EB-4B1C-823E-20DADD943496}" type="pres">
      <dgm:prSet presAssocID="{BE696321-8BDE-4F01-9008-2C2F88D081E3}" presName="linNode" presStyleCnt="0"/>
      <dgm:spPr/>
    </dgm:pt>
    <dgm:pt modelId="{F7749DF9-3254-4B1A-88CF-259AF1BCFE47}" type="pres">
      <dgm:prSet presAssocID="{BE696321-8BDE-4F01-9008-2C2F88D081E3}" presName="parentText" presStyleLbl="node1" presStyleIdx="3" presStyleCnt="9">
        <dgm:presLayoutVars>
          <dgm:chMax val="1"/>
          <dgm:bulletEnabled val="1"/>
        </dgm:presLayoutVars>
      </dgm:prSet>
      <dgm:spPr/>
    </dgm:pt>
    <dgm:pt modelId="{0FFE1F05-C7D9-4DF0-943F-26BDB8382FCC}" type="pres">
      <dgm:prSet presAssocID="{BE696321-8BDE-4F01-9008-2C2F88D081E3}" presName="descendantText" presStyleLbl="alignAccFollowNode1" presStyleIdx="3" presStyleCnt="9">
        <dgm:presLayoutVars>
          <dgm:bulletEnabled val="1"/>
        </dgm:presLayoutVars>
      </dgm:prSet>
      <dgm:spPr/>
    </dgm:pt>
    <dgm:pt modelId="{EDD1699F-7537-46F3-939F-9295E42ACFB8}" type="pres">
      <dgm:prSet presAssocID="{771957B1-3954-48BF-A17C-DE08357C669F}" presName="sp" presStyleCnt="0"/>
      <dgm:spPr/>
    </dgm:pt>
    <dgm:pt modelId="{9BC3BF6E-C735-4ADF-AA59-8162D1140E5C}" type="pres">
      <dgm:prSet presAssocID="{260A76CD-C65D-4DCF-BCEA-23FD58DC0E26}" presName="linNode" presStyleCnt="0"/>
      <dgm:spPr/>
    </dgm:pt>
    <dgm:pt modelId="{405B82F0-4A6A-41F0-9E21-0601492BA62E}" type="pres">
      <dgm:prSet presAssocID="{260A76CD-C65D-4DCF-BCEA-23FD58DC0E26}" presName="parentText" presStyleLbl="node1" presStyleIdx="4" presStyleCnt="9">
        <dgm:presLayoutVars>
          <dgm:chMax val="1"/>
          <dgm:bulletEnabled val="1"/>
        </dgm:presLayoutVars>
      </dgm:prSet>
      <dgm:spPr/>
    </dgm:pt>
    <dgm:pt modelId="{98F29F51-5237-43BF-B466-35D1487EC5A9}" type="pres">
      <dgm:prSet presAssocID="{260A76CD-C65D-4DCF-BCEA-23FD58DC0E26}" presName="descendantText" presStyleLbl="alignAccFollowNode1" presStyleIdx="4" presStyleCnt="9">
        <dgm:presLayoutVars>
          <dgm:bulletEnabled val="1"/>
        </dgm:presLayoutVars>
      </dgm:prSet>
      <dgm:spPr/>
    </dgm:pt>
    <dgm:pt modelId="{83D50999-B294-4A27-B56C-D5C514E2AAD5}" type="pres">
      <dgm:prSet presAssocID="{E7D01C69-C4F1-443A-8E0C-DF3F675C441B}" presName="sp" presStyleCnt="0"/>
      <dgm:spPr/>
    </dgm:pt>
    <dgm:pt modelId="{55CFEB4A-159B-440B-B940-766F9264282D}" type="pres">
      <dgm:prSet presAssocID="{4D83EEF7-B312-4BD9-893A-414849EB79BE}" presName="linNode" presStyleCnt="0"/>
      <dgm:spPr/>
    </dgm:pt>
    <dgm:pt modelId="{994FAB6F-4876-490D-B567-D789F8C5E82F}" type="pres">
      <dgm:prSet presAssocID="{4D83EEF7-B312-4BD9-893A-414849EB79BE}" presName="parentText" presStyleLbl="node1" presStyleIdx="5" presStyleCnt="9">
        <dgm:presLayoutVars>
          <dgm:chMax val="1"/>
          <dgm:bulletEnabled val="1"/>
        </dgm:presLayoutVars>
      </dgm:prSet>
      <dgm:spPr/>
    </dgm:pt>
    <dgm:pt modelId="{5323A32D-1DC2-4B4F-8899-FB4D5F7560FA}" type="pres">
      <dgm:prSet presAssocID="{4D83EEF7-B312-4BD9-893A-414849EB79BE}" presName="descendantText" presStyleLbl="alignAccFollowNode1" presStyleIdx="5" presStyleCnt="9" custScaleY="171462">
        <dgm:presLayoutVars>
          <dgm:bulletEnabled val="1"/>
        </dgm:presLayoutVars>
      </dgm:prSet>
      <dgm:spPr/>
    </dgm:pt>
    <dgm:pt modelId="{A702AC39-9D3C-4F7A-87DE-5CBE016D7583}" type="pres">
      <dgm:prSet presAssocID="{C1534208-4D9F-454E-98F0-D4E44A2226A8}" presName="sp" presStyleCnt="0"/>
      <dgm:spPr/>
    </dgm:pt>
    <dgm:pt modelId="{D9998235-69E6-4038-809F-6DC30358EA7D}" type="pres">
      <dgm:prSet presAssocID="{B61983A6-1304-4E02-9104-D9765F6141B3}" presName="linNode" presStyleCnt="0"/>
      <dgm:spPr/>
    </dgm:pt>
    <dgm:pt modelId="{FE79B94A-BCE7-4EA3-9684-C27DB2E99616}" type="pres">
      <dgm:prSet presAssocID="{B61983A6-1304-4E02-9104-D9765F6141B3}" presName="parentText" presStyleLbl="node1" presStyleIdx="6" presStyleCnt="9">
        <dgm:presLayoutVars>
          <dgm:chMax val="1"/>
          <dgm:bulletEnabled val="1"/>
        </dgm:presLayoutVars>
      </dgm:prSet>
      <dgm:spPr/>
    </dgm:pt>
    <dgm:pt modelId="{C16220E8-B7CB-489E-A2E5-7CE6A04AC46B}" type="pres">
      <dgm:prSet presAssocID="{B61983A6-1304-4E02-9104-D9765F6141B3}" presName="descendantText" presStyleLbl="alignAccFollowNode1" presStyleIdx="6" presStyleCnt="9">
        <dgm:presLayoutVars>
          <dgm:bulletEnabled val="1"/>
        </dgm:presLayoutVars>
      </dgm:prSet>
      <dgm:spPr/>
    </dgm:pt>
    <dgm:pt modelId="{45C5FD75-9F7C-4095-8F39-38F8B1FCE149}" type="pres">
      <dgm:prSet presAssocID="{6F452F90-EC2E-4A9B-BC2A-E93F595E00D3}" presName="sp" presStyleCnt="0"/>
      <dgm:spPr/>
    </dgm:pt>
    <dgm:pt modelId="{F463312E-1BAB-4023-B46B-E0ED1E1DBBC5}" type="pres">
      <dgm:prSet presAssocID="{AE9A5E6C-BA2E-4DE7-8F19-ACACBE7D53DE}" presName="linNode" presStyleCnt="0"/>
      <dgm:spPr/>
    </dgm:pt>
    <dgm:pt modelId="{7A46AB1F-4ED4-498F-B1BF-8C8DB9BDA2FA}" type="pres">
      <dgm:prSet presAssocID="{AE9A5E6C-BA2E-4DE7-8F19-ACACBE7D53DE}" presName="parentText" presStyleLbl="node1" presStyleIdx="7" presStyleCnt="9">
        <dgm:presLayoutVars>
          <dgm:chMax val="1"/>
          <dgm:bulletEnabled val="1"/>
        </dgm:presLayoutVars>
      </dgm:prSet>
      <dgm:spPr/>
    </dgm:pt>
    <dgm:pt modelId="{8C792830-DB97-4C22-938D-25D35861C180}" type="pres">
      <dgm:prSet presAssocID="{AE9A5E6C-BA2E-4DE7-8F19-ACACBE7D53DE}" presName="descendantText" presStyleLbl="alignAccFollowNode1" presStyleIdx="7" presStyleCnt="9">
        <dgm:presLayoutVars>
          <dgm:bulletEnabled val="1"/>
        </dgm:presLayoutVars>
      </dgm:prSet>
      <dgm:spPr/>
    </dgm:pt>
    <dgm:pt modelId="{C25D7835-C360-4D7E-A4BD-1E1BA8C4FCA4}" type="pres">
      <dgm:prSet presAssocID="{03900D9A-0D6F-4400-8C5E-20FBE0E42F7C}" presName="sp" presStyleCnt="0"/>
      <dgm:spPr/>
    </dgm:pt>
    <dgm:pt modelId="{6539E361-ADC4-43C5-A46E-6EA16ECC8EE3}" type="pres">
      <dgm:prSet presAssocID="{AB4F4DFB-A42A-4158-9E9D-654D2F23B79D}" presName="linNode" presStyleCnt="0"/>
      <dgm:spPr/>
    </dgm:pt>
    <dgm:pt modelId="{667963BB-96DD-41FF-9A10-4DA8711636CA}" type="pres">
      <dgm:prSet presAssocID="{AB4F4DFB-A42A-4158-9E9D-654D2F23B79D}" presName="parentText" presStyleLbl="node1" presStyleIdx="8" presStyleCnt="9">
        <dgm:presLayoutVars>
          <dgm:chMax val="1"/>
          <dgm:bulletEnabled val="1"/>
        </dgm:presLayoutVars>
      </dgm:prSet>
      <dgm:spPr/>
    </dgm:pt>
    <dgm:pt modelId="{931769E9-4D01-477A-8091-E63BFEC3063B}" type="pres">
      <dgm:prSet presAssocID="{AB4F4DFB-A42A-4158-9E9D-654D2F23B79D}" presName="descendantText" presStyleLbl="alignAccFollowNode1" presStyleIdx="8" presStyleCnt="9">
        <dgm:presLayoutVars>
          <dgm:bulletEnabled val="1"/>
        </dgm:presLayoutVars>
      </dgm:prSet>
      <dgm:spPr/>
    </dgm:pt>
  </dgm:ptLst>
  <dgm:cxnLst>
    <dgm:cxn modelId="{F5672603-0033-462A-8729-BBCC31D577F4}" type="presOf" srcId="{EE4731AA-8C39-4574-9B0A-D23A6B328280}" destId="{0A613268-D556-4E8A-B0E3-465231258029}" srcOrd="0" destOrd="0" presId="urn:microsoft.com/office/officeart/2005/8/layout/vList5"/>
    <dgm:cxn modelId="{9ADE6307-44C5-4B73-84F9-E2E27440D8F8}" type="presOf" srcId="{AB4F4DFB-A42A-4158-9E9D-654D2F23B79D}" destId="{667963BB-96DD-41FF-9A10-4DA8711636CA}" srcOrd="0" destOrd="0" presId="urn:microsoft.com/office/officeart/2005/8/layout/vList5"/>
    <dgm:cxn modelId="{60160408-D4C1-429E-97A3-4E7C5B3ED88D}" srcId="{DAFF00F1-B669-485F-A868-478495FE9AEE}" destId="{AE9A5E6C-BA2E-4DE7-8F19-ACACBE7D53DE}" srcOrd="7" destOrd="0" parTransId="{9C4A9D8D-85A2-456D-B2EC-94EB3A3D01EA}" sibTransId="{03900D9A-0D6F-4400-8C5E-20FBE0E42F7C}"/>
    <dgm:cxn modelId="{26CC7C16-0FD1-4229-8BE1-CCA58FEB6D7B}" type="presOf" srcId="{A97E160B-9B2F-4CAE-8B82-CB1AC1F3AFBE}" destId="{0FFE1F05-C7D9-4DF0-943F-26BDB8382FCC}" srcOrd="0" destOrd="0" presId="urn:microsoft.com/office/officeart/2005/8/layout/vList5"/>
    <dgm:cxn modelId="{F94EBA1D-E2FB-4E4A-8C0A-A38083679331}" srcId="{72BB41AC-22A1-4B91-A4D0-007FD2B1555D}" destId="{E5DB680D-E89E-4B6A-8FBF-9F3E7952E832}" srcOrd="0" destOrd="0" parTransId="{A5007A0A-45C3-4449-AE8F-3AF3F47853A2}" sibTransId="{8F550B42-A4BB-43C1-A5ED-DCC21DC08E57}"/>
    <dgm:cxn modelId="{10FD642E-FE6B-469C-B700-BF07656A6DA2}" srcId="{F6C5DCDA-F260-4AD8-9382-B04C7D6AE095}" destId="{C4E533B2-6672-45E8-AF26-7939CD6E10F5}" srcOrd="0" destOrd="0" parTransId="{AAAD6EBA-42BA-4CC6-A79B-CF73045A17D3}" sibTransId="{5247EA96-34B2-4216-9EC4-46AC8BB3E889}"/>
    <dgm:cxn modelId="{11207435-E4AC-412E-99B7-B59A39D60675}" srcId="{DAFF00F1-B669-485F-A868-478495FE9AEE}" destId="{4D83EEF7-B312-4BD9-893A-414849EB79BE}" srcOrd="5" destOrd="0" parTransId="{574AB04D-9C95-4C5B-AD36-82758E9F2C24}" sibTransId="{C1534208-4D9F-454E-98F0-D4E44A2226A8}"/>
    <dgm:cxn modelId="{58A1833E-087F-4F8A-AF45-444B1246F90C}" srcId="{F6C5DCDA-F260-4AD8-9382-B04C7D6AE095}" destId="{501B6418-29B7-4214-9819-A538159A3C2F}" srcOrd="1" destOrd="0" parTransId="{C5A5FB51-D02A-44BF-8AFC-62A433E5E048}" sibTransId="{7AA22C67-CD4C-4560-B63A-41FA5A67E4A0}"/>
    <dgm:cxn modelId="{56FBDF43-901E-43F5-BC85-D101F6F2EA3F}" type="presOf" srcId="{DD9976B3-543B-4A73-91FC-4067358A6078}" destId="{5323A32D-1DC2-4B4F-8899-FB4D5F7560FA}" srcOrd="0" destOrd="1" presId="urn:microsoft.com/office/officeart/2005/8/layout/vList5"/>
    <dgm:cxn modelId="{FCAE5B64-7501-45FA-8B61-5087916DFFE6}" type="presOf" srcId="{DAE692C9-3E82-4CA9-B089-796801B55390}" destId="{0FFE1F05-C7D9-4DF0-943F-26BDB8382FCC}" srcOrd="0" destOrd="1" presId="urn:microsoft.com/office/officeart/2005/8/layout/vList5"/>
    <dgm:cxn modelId="{0AD37344-88D7-43D1-B106-ED89F1EDC6A7}" type="presOf" srcId="{EAF3D6CF-CA1B-4C9F-8A54-575E57697D07}" destId="{931769E9-4D01-477A-8091-E63BFEC3063B}" srcOrd="0" destOrd="0" presId="urn:microsoft.com/office/officeart/2005/8/layout/vList5"/>
    <dgm:cxn modelId="{3D91BD64-0653-4EAE-90E6-3EAF1C923515}" type="presOf" srcId="{72BB41AC-22A1-4B91-A4D0-007FD2B1555D}" destId="{134CBE31-7A02-4F7A-8EB1-841404E0A509}" srcOrd="0" destOrd="0" presId="urn:microsoft.com/office/officeart/2005/8/layout/vList5"/>
    <dgm:cxn modelId="{3FDCE245-2D12-42E4-A417-AB60F160CE6E}" type="presOf" srcId="{F6C5DCDA-F260-4AD8-9382-B04C7D6AE095}" destId="{25794A91-6384-44E6-B243-3DF1E1FE7846}" srcOrd="0" destOrd="0" presId="urn:microsoft.com/office/officeart/2005/8/layout/vList5"/>
    <dgm:cxn modelId="{84C8194A-EE83-4FF6-83A2-A819B7E9F39D}" type="presOf" srcId="{B4CC81AD-76D4-4D23-8B21-489744E49214}" destId="{98F29F51-5237-43BF-B466-35D1487EC5A9}" srcOrd="0" destOrd="0" presId="urn:microsoft.com/office/officeart/2005/8/layout/vList5"/>
    <dgm:cxn modelId="{71D94C76-ACF4-4A45-9B5C-D30F69F83528}" srcId="{DAFF00F1-B669-485F-A868-478495FE9AEE}" destId="{260A76CD-C65D-4DCF-BCEA-23FD58DC0E26}" srcOrd="4" destOrd="0" parTransId="{3F52955A-C68B-4A1E-8548-A0010CC25159}" sibTransId="{E7D01C69-C4F1-443A-8E0C-DF3F675C441B}"/>
    <dgm:cxn modelId="{7BD56277-D2B9-4C05-A80F-598EBCDEA3C5}" type="presOf" srcId="{C4E533B2-6672-45E8-AF26-7939CD6E10F5}" destId="{4073D78A-1E87-45F1-B6AA-EE13F0B7AAC6}" srcOrd="0" destOrd="0" presId="urn:microsoft.com/office/officeart/2005/8/layout/vList5"/>
    <dgm:cxn modelId="{CC055157-1987-4708-B11E-D0DD99B49369}" srcId="{B61983A6-1304-4E02-9104-D9765F6141B3}" destId="{33855456-2A8C-42B6-9FB1-1FCD27798D2F}" srcOrd="0" destOrd="0" parTransId="{E342170C-5C69-4B5D-A724-98F75EB3B963}" sibTransId="{FB67CFE5-4FF8-44FE-B843-A63AECE4B455}"/>
    <dgm:cxn modelId="{96EE7A5A-E9F8-4ACD-8DC3-654A39D6EF6D}" type="presOf" srcId="{D0E5D209-6944-4A49-8CDB-28264C0076DD}" destId="{B0F7B80F-8379-4F1F-B999-B10D1CFB605A}" srcOrd="0" destOrd="1" presId="urn:microsoft.com/office/officeart/2005/8/layout/vList5"/>
    <dgm:cxn modelId="{C3524884-068A-4F07-BB3C-64227EEFD547}" srcId="{DAFF00F1-B669-485F-A868-478495FE9AEE}" destId="{AB4F4DFB-A42A-4158-9E9D-654D2F23B79D}" srcOrd="8" destOrd="0" parTransId="{FC254428-2A0C-4D92-8AE8-E0B5BD1467B9}" sibTransId="{85E3AD92-F4D0-469A-99D2-53C1852581D5}"/>
    <dgm:cxn modelId="{9CAD9D88-2A03-4455-89C3-0C9D215B9E8F}" type="presOf" srcId="{260A76CD-C65D-4DCF-BCEA-23FD58DC0E26}" destId="{405B82F0-4A6A-41F0-9E21-0601492BA62E}" srcOrd="0" destOrd="0" presId="urn:microsoft.com/office/officeart/2005/8/layout/vList5"/>
    <dgm:cxn modelId="{4B660E8A-BA35-4EDB-A86D-08440FB43B63}" srcId="{DAFF00F1-B669-485F-A868-478495FE9AEE}" destId="{72BB41AC-22A1-4B91-A4D0-007FD2B1555D}" srcOrd="0" destOrd="0" parTransId="{8DC6B838-F4E0-4FC5-9498-581C3A8043A9}" sibTransId="{8B3633F4-6CC1-4B03-A050-BFF93FF70265}"/>
    <dgm:cxn modelId="{980EBA95-F2D8-4A74-ADD4-9F7AB140F4AF}" type="presOf" srcId="{E5DB680D-E89E-4B6A-8FBF-9F3E7952E832}" destId="{B0F7B80F-8379-4F1F-B999-B10D1CFB605A}" srcOrd="0" destOrd="0" presId="urn:microsoft.com/office/officeart/2005/8/layout/vList5"/>
    <dgm:cxn modelId="{BD3FF397-31D2-4DB9-80D7-A893D1D090C8}" type="presOf" srcId="{B61983A6-1304-4E02-9104-D9765F6141B3}" destId="{FE79B94A-BCE7-4EA3-9684-C27DB2E99616}" srcOrd="0" destOrd="0" presId="urn:microsoft.com/office/officeart/2005/8/layout/vList5"/>
    <dgm:cxn modelId="{0A441CA5-051C-42CB-A49B-4DBFC09285C7}" srcId="{4D83EEF7-B312-4BD9-893A-414849EB79BE}" destId="{E91F681D-3A23-43B9-AB61-6196331A20E6}" srcOrd="0" destOrd="0" parTransId="{74CBB3E6-54A6-4F5C-8596-7C26105714A9}" sibTransId="{74B3260F-3483-45FD-B35D-383A6DE7D476}"/>
    <dgm:cxn modelId="{4B8A26B1-A393-4FA2-9AB4-267674C442D1}" type="presOf" srcId="{501B6418-29B7-4214-9819-A538159A3C2F}" destId="{4073D78A-1E87-45F1-B6AA-EE13F0B7AAC6}" srcOrd="0" destOrd="1" presId="urn:microsoft.com/office/officeart/2005/8/layout/vList5"/>
    <dgm:cxn modelId="{8ED679B6-AECB-45DD-B2F0-AF8A6B7D3F9C}" type="presOf" srcId="{BE696321-8BDE-4F01-9008-2C2F88D081E3}" destId="{F7749DF9-3254-4B1A-88CF-259AF1BCFE47}" srcOrd="0" destOrd="0" presId="urn:microsoft.com/office/officeart/2005/8/layout/vList5"/>
    <dgm:cxn modelId="{FBCCA4B8-3ECA-45F0-9207-D3EC6B9834F2}" type="presOf" srcId="{B1B6EC3A-69D2-4D63-BCB6-840115CB957F}" destId="{8C792830-DB97-4C22-938D-25D35861C180}" srcOrd="0" destOrd="0" presId="urn:microsoft.com/office/officeart/2005/8/layout/vList5"/>
    <dgm:cxn modelId="{BF848CBF-16E1-4A7B-BB8C-1E31FA52256A}" srcId="{260A76CD-C65D-4DCF-BCEA-23FD58DC0E26}" destId="{B4CC81AD-76D4-4D23-8B21-489744E49214}" srcOrd="0" destOrd="0" parTransId="{F13D4264-2084-4862-88A8-0BDB6BA6F25A}" sibTransId="{D9275C5A-9670-4937-A3EF-1F537BB5C797}"/>
    <dgm:cxn modelId="{871DCEC1-4027-4113-8D49-3F89056FDE40}" srcId="{BE696321-8BDE-4F01-9008-2C2F88D081E3}" destId="{A97E160B-9B2F-4CAE-8B82-CB1AC1F3AFBE}" srcOrd="0" destOrd="0" parTransId="{5192B8BD-EE83-4E89-A24F-3B4885D4E5AC}" sibTransId="{01A4AB48-60AA-48C3-B611-830FCD94692C}"/>
    <dgm:cxn modelId="{91EB20C7-C1AE-4174-B1EF-D51B7A68E1DF}" srcId="{BE696321-8BDE-4F01-9008-2C2F88D081E3}" destId="{DAE692C9-3E82-4CA9-B089-796801B55390}" srcOrd="1" destOrd="0" parTransId="{A910FAE9-E2C4-4740-9090-21932F0135B4}" sibTransId="{63B18DB9-9942-4D9B-A4C8-8FAB83F7AA97}"/>
    <dgm:cxn modelId="{3198E0CB-29C2-4989-B580-F8BD1CBBB1D3}" srcId="{AE9A5E6C-BA2E-4DE7-8F19-ACACBE7D53DE}" destId="{B1B6EC3A-69D2-4D63-BCB6-840115CB957F}" srcOrd="0" destOrd="0" parTransId="{25804D75-510A-4395-89B9-846C181306F6}" sibTransId="{E033F924-6B8C-4CDE-B403-AF70D04F9965}"/>
    <dgm:cxn modelId="{71A0EECB-6796-4396-8E8B-A38C1F1F061F}" type="presOf" srcId="{E91F681D-3A23-43B9-AB61-6196331A20E6}" destId="{5323A32D-1DC2-4B4F-8899-FB4D5F7560FA}" srcOrd="0" destOrd="0" presId="urn:microsoft.com/office/officeart/2005/8/layout/vList5"/>
    <dgm:cxn modelId="{560403CF-E4B1-4AE7-8DE0-58C4FC186186}" type="presOf" srcId="{56383A7D-AE2D-4F73-9830-4850D0F6E34F}" destId="{DE77D6EC-1B67-4A31-B1EE-1A0FFCD2C39E}" srcOrd="0" destOrd="0" presId="urn:microsoft.com/office/officeart/2005/8/layout/vList5"/>
    <dgm:cxn modelId="{E895B8D1-A086-41E4-A660-E86E4076BBB9}" srcId="{DAFF00F1-B669-485F-A868-478495FE9AEE}" destId="{F6C5DCDA-F260-4AD8-9382-B04C7D6AE095}" srcOrd="2" destOrd="0" parTransId="{75D46543-EEA9-4680-A26D-6CD5D2984241}" sibTransId="{3FEBA84C-4DBE-4202-B51A-C846EAAE0C03}"/>
    <dgm:cxn modelId="{A7C6E9D5-5DA4-461A-9659-011761FFAC8D}" type="presOf" srcId="{DAFF00F1-B669-485F-A868-478495FE9AEE}" destId="{F3486382-8FA2-45BD-BA6E-DC5E0A57B2FB}" srcOrd="0" destOrd="0" presId="urn:microsoft.com/office/officeart/2005/8/layout/vList5"/>
    <dgm:cxn modelId="{730233D6-35CD-45EF-AF60-556E436B6109}" srcId="{4D83EEF7-B312-4BD9-893A-414849EB79BE}" destId="{DD9976B3-543B-4A73-91FC-4067358A6078}" srcOrd="1" destOrd="0" parTransId="{A403BE23-8F47-4512-A30B-D1EC391E12E8}" sibTransId="{B3AFDB83-A0BB-4E82-A556-03D2EB84C389}"/>
    <dgm:cxn modelId="{F31B78D7-DA9A-42B2-987C-96EA6120F2B9}" type="presOf" srcId="{AE9A5E6C-BA2E-4DE7-8F19-ACACBE7D53DE}" destId="{7A46AB1F-4ED4-498F-B1BF-8C8DB9BDA2FA}" srcOrd="0" destOrd="0" presId="urn:microsoft.com/office/officeart/2005/8/layout/vList5"/>
    <dgm:cxn modelId="{17F5A6DB-97A8-4387-9C37-EB933C64B28C}" type="presOf" srcId="{33855456-2A8C-42B6-9FB1-1FCD27798D2F}" destId="{C16220E8-B7CB-489E-A2E5-7CE6A04AC46B}" srcOrd="0" destOrd="0" presId="urn:microsoft.com/office/officeart/2005/8/layout/vList5"/>
    <dgm:cxn modelId="{C7850FE8-8C17-450E-A81F-875416E13FA6}" type="presOf" srcId="{4D83EEF7-B312-4BD9-893A-414849EB79BE}" destId="{994FAB6F-4876-490D-B567-D789F8C5E82F}" srcOrd="0" destOrd="0" presId="urn:microsoft.com/office/officeart/2005/8/layout/vList5"/>
    <dgm:cxn modelId="{46AE72F0-6663-464B-9559-9B0B0419072A}" srcId="{DAFF00F1-B669-485F-A868-478495FE9AEE}" destId="{56383A7D-AE2D-4F73-9830-4850D0F6E34F}" srcOrd="1" destOrd="0" parTransId="{BC48668D-503D-4580-92A3-44C749DD8CAB}" sibTransId="{9B27F73D-7FEB-472D-858B-72598CF746B2}"/>
    <dgm:cxn modelId="{10F6CEF1-FB88-4EC4-84E9-1BEEE486708B}" srcId="{DAFF00F1-B669-485F-A868-478495FE9AEE}" destId="{BE696321-8BDE-4F01-9008-2C2F88D081E3}" srcOrd="3" destOrd="0" parTransId="{D726CDF5-9874-40EA-BADB-248667103838}" sibTransId="{771957B1-3954-48BF-A17C-DE08357C669F}"/>
    <dgm:cxn modelId="{5D21FBF7-2552-4E33-B8F3-DCC9376E6A8E}" srcId="{72BB41AC-22A1-4B91-A4D0-007FD2B1555D}" destId="{D0E5D209-6944-4A49-8CDB-28264C0076DD}" srcOrd="1" destOrd="0" parTransId="{CB11AC2B-F53C-4FDA-9691-6A8FF5601515}" sibTransId="{1388E9E0-6192-4CAD-BDAA-1F61E2C1D068}"/>
    <dgm:cxn modelId="{F6EF2DF9-0C57-4624-ADB9-774A6E5134E8}" srcId="{AB4F4DFB-A42A-4158-9E9D-654D2F23B79D}" destId="{EAF3D6CF-CA1B-4C9F-8A54-575E57697D07}" srcOrd="0" destOrd="0" parTransId="{7ABA2B54-D17A-4DE3-BE4F-01681F2C2CA1}" sibTransId="{A3F512E0-E017-4BDF-9C0B-C6F27BD440C0}"/>
    <dgm:cxn modelId="{7F6E42FE-10B0-45FE-B698-863329377201}" srcId="{DAFF00F1-B669-485F-A868-478495FE9AEE}" destId="{B61983A6-1304-4E02-9104-D9765F6141B3}" srcOrd="6" destOrd="0" parTransId="{208A3A5A-175B-45E6-A713-A8410EBB563F}" sibTransId="{6F452F90-EC2E-4A9B-BC2A-E93F595E00D3}"/>
    <dgm:cxn modelId="{DB9EA5FE-09AE-439F-BD52-3978EA839615}" srcId="{56383A7D-AE2D-4F73-9830-4850D0F6E34F}" destId="{EE4731AA-8C39-4574-9B0A-D23A6B328280}" srcOrd="0" destOrd="0" parTransId="{4FF3A8C3-0C5E-4CC5-A5E4-70D275FE0135}" sibTransId="{79FA04CA-9A64-4DB2-AF64-4A37432D5986}"/>
    <dgm:cxn modelId="{190BB4D2-96E8-4576-9539-2273161A5396}" type="presParOf" srcId="{F3486382-8FA2-45BD-BA6E-DC5E0A57B2FB}" destId="{B4A83E21-1898-42BD-B8B9-DC34BD3E0CA6}" srcOrd="0" destOrd="0" presId="urn:microsoft.com/office/officeart/2005/8/layout/vList5"/>
    <dgm:cxn modelId="{C1567E34-D389-4978-8334-1ED8B7A88339}" type="presParOf" srcId="{B4A83E21-1898-42BD-B8B9-DC34BD3E0CA6}" destId="{134CBE31-7A02-4F7A-8EB1-841404E0A509}" srcOrd="0" destOrd="0" presId="urn:microsoft.com/office/officeart/2005/8/layout/vList5"/>
    <dgm:cxn modelId="{D030A83B-8041-4592-9246-B615F1C28EA7}" type="presParOf" srcId="{B4A83E21-1898-42BD-B8B9-DC34BD3E0CA6}" destId="{B0F7B80F-8379-4F1F-B999-B10D1CFB605A}" srcOrd="1" destOrd="0" presId="urn:microsoft.com/office/officeart/2005/8/layout/vList5"/>
    <dgm:cxn modelId="{B55B79EA-8912-45FA-860C-32156ACFA14B}" type="presParOf" srcId="{F3486382-8FA2-45BD-BA6E-DC5E0A57B2FB}" destId="{25DDEE3F-7F1C-4C61-B929-2C63A3AF5C14}" srcOrd="1" destOrd="0" presId="urn:microsoft.com/office/officeart/2005/8/layout/vList5"/>
    <dgm:cxn modelId="{951DA841-E01E-40DA-BC7F-57DC16987789}" type="presParOf" srcId="{F3486382-8FA2-45BD-BA6E-DC5E0A57B2FB}" destId="{98F25FF0-662D-4704-A791-3C0E1F35659F}" srcOrd="2" destOrd="0" presId="urn:microsoft.com/office/officeart/2005/8/layout/vList5"/>
    <dgm:cxn modelId="{55BBE55C-FDB3-42CC-B613-06588585CF92}" type="presParOf" srcId="{98F25FF0-662D-4704-A791-3C0E1F35659F}" destId="{DE77D6EC-1B67-4A31-B1EE-1A0FFCD2C39E}" srcOrd="0" destOrd="0" presId="urn:microsoft.com/office/officeart/2005/8/layout/vList5"/>
    <dgm:cxn modelId="{4A7132B6-728B-4B16-B74B-F255D5A46136}" type="presParOf" srcId="{98F25FF0-662D-4704-A791-3C0E1F35659F}" destId="{0A613268-D556-4E8A-B0E3-465231258029}" srcOrd="1" destOrd="0" presId="urn:microsoft.com/office/officeart/2005/8/layout/vList5"/>
    <dgm:cxn modelId="{046FA074-C045-44B6-956F-EEAF6A1E0D2A}" type="presParOf" srcId="{F3486382-8FA2-45BD-BA6E-DC5E0A57B2FB}" destId="{3EA4C6C7-9197-492A-9AD5-888F427EAECB}" srcOrd="3" destOrd="0" presId="urn:microsoft.com/office/officeart/2005/8/layout/vList5"/>
    <dgm:cxn modelId="{7FA198DD-224D-4E75-8D2B-29F42CB38BD1}" type="presParOf" srcId="{F3486382-8FA2-45BD-BA6E-DC5E0A57B2FB}" destId="{05354091-6E30-40C7-A598-C6A920AD6EDE}" srcOrd="4" destOrd="0" presId="urn:microsoft.com/office/officeart/2005/8/layout/vList5"/>
    <dgm:cxn modelId="{39678847-C374-4480-99C4-E626A774579F}" type="presParOf" srcId="{05354091-6E30-40C7-A598-C6A920AD6EDE}" destId="{25794A91-6384-44E6-B243-3DF1E1FE7846}" srcOrd="0" destOrd="0" presId="urn:microsoft.com/office/officeart/2005/8/layout/vList5"/>
    <dgm:cxn modelId="{E81F4C5B-BEC5-423F-BD76-8CB91A958BA3}" type="presParOf" srcId="{05354091-6E30-40C7-A598-C6A920AD6EDE}" destId="{4073D78A-1E87-45F1-B6AA-EE13F0B7AAC6}" srcOrd="1" destOrd="0" presId="urn:microsoft.com/office/officeart/2005/8/layout/vList5"/>
    <dgm:cxn modelId="{D259E562-4D2C-4AEB-BB03-581470136A92}" type="presParOf" srcId="{F3486382-8FA2-45BD-BA6E-DC5E0A57B2FB}" destId="{D7139FFC-4306-4A2C-918D-88F570D6E61B}" srcOrd="5" destOrd="0" presId="urn:microsoft.com/office/officeart/2005/8/layout/vList5"/>
    <dgm:cxn modelId="{0D7470F7-32BE-4F10-B1D0-9C255923AE08}" type="presParOf" srcId="{F3486382-8FA2-45BD-BA6E-DC5E0A57B2FB}" destId="{8778CBE7-67EB-4B1C-823E-20DADD943496}" srcOrd="6" destOrd="0" presId="urn:microsoft.com/office/officeart/2005/8/layout/vList5"/>
    <dgm:cxn modelId="{0ABE303E-FC73-4AF2-857B-FC895E3CFE29}" type="presParOf" srcId="{8778CBE7-67EB-4B1C-823E-20DADD943496}" destId="{F7749DF9-3254-4B1A-88CF-259AF1BCFE47}" srcOrd="0" destOrd="0" presId="urn:microsoft.com/office/officeart/2005/8/layout/vList5"/>
    <dgm:cxn modelId="{E15001C3-0F62-4ECB-884C-E1F7DF918376}" type="presParOf" srcId="{8778CBE7-67EB-4B1C-823E-20DADD943496}" destId="{0FFE1F05-C7D9-4DF0-943F-26BDB8382FCC}" srcOrd="1" destOrd="0" presId="urn:microsoft.com/office/officeart/2005/8/layout/vList5"/>
    <dgm:cxn modelId="{55CCE41F-27C2-4293-BEDA-297F560FC738}" type="presParOf" srcId="{F3486382-8FA2-45BD-BA6E-DC5E0A57B2FB}" destId="{EDD1699F-7537-46F3-939F-9295E42ACFB8}" srcOrd="7" destOrd="0" presId="urn:microsoft.com/office/officeart/2005/8/layout/vList5"/>
    <dgm:cxn modelId="{EFD17E02-05E5-43B7-931D-EAC199F58900}" type="presParOf" srcId="{F3486382-8FA2-45BD-BA6E-DC5E0A57B2FB}" destId="{9BC3BF6E-C735-4ADF-AA59-8162D1140E5C}" srcOrd="8" destOrd="0" presId="urn:microsoft.com/office/officeart/2005/8/layout/vList5"/>
    <dgm:cxn modelId="{D333283B-6BCE-42EE-A4E2-8C309307D305}" type="presParOf" srcId="{9BC3BF6E-C735-4ADF-AA59-8162D1140E5C}" destId="{405B82F0-4A6A-41F0-9E21-0601492BA62E}" srcOrd="0" destOrd="0" presId="urn:microsoft.com/office/officeart/2005/8/layout/vList5"/>
    <dgm:cxn modelId="{C1FAA596-246D-426D-A69B-42117A35D04F}" type="presParOf" srcId="{9BC3BF6E-C735-4ADF-AA59-8162D1140E5C}" destId="{98F29F51-5237-43BF-B466-35D1487EC5A9}" srcOrd="1" destOrd="0" presId="urn:microsoft.com/office/officeart/2005/8/layout/vList5"/>
    <dgm:cxn modelId="{9F918490-B6C5-45A2-9484-5F5ACD00C8CB}" type="presParOf" srcId="{F3486382-8FA2-45BD-BA6E-DC5E0A57B2FB}" destId="{83D50999-B294-4A27-B56C-D5C514E2AAD5}" srcOrd="9" destOrd="0" presId="urn:microsoft.com/office/officeart/2005/8/layout/vList5"/>
    <dgm:cxn modelId="{AAC97D3E-B126-4832-9B6A-D4B1735F2182}" type="presParOf" srcId="{F3486382-8FA2-45BD-BA6E-DC5E0A57B2FB}" destId="{55CFEB4A-159B-440B-B940-766F9264282D}" srcOrd="10" destOrd="0" presId="urn:microsoft.com/office/officeart/2005/8/layout/vList5"/>
    <dgm:cxn modelId="{318D0F0A-79F9-4FD8-A664-8F4A5DC89692}" type="presParOf" srcId="{55CFEB4A-159B-440B-B940-766F9264282D}" destId="{994FAB6F-4876-490D-B567-D789F8C5E82F}" srcOrd="0" destOrd="0" presId="urn:microsoft.com/office/officeart/2005/8/layout/vList5"/>
    <dgm:cxn modelId="{2109EFB3-8FA3-491A-BEF7-F2D8E052C88E}" type="presParOf" srcId="{55CFEB4A-159B-440B-B940-766F9264282D}" destId="{5323A32D-1DC2-4B4F-8899-FB4D5F7560FA}" srcOrd="1" destOrd="0" presId="urn:microsoft.com/office/officeart/2005/8/layout/vList5"/>
    <dgm:cxn modelId="{0A94F033-5617-4432-9AB6-D3AF17CA28F2}" type="presParOf" srcId="{F3486382-8FA2-45BD-BA6E-DC5E0A57B2FB}" destId="{A702AC39-9D3C-4F7A-87DE-5CBE016D7583}" srcOrd="11" destOrd="0" presId="urn:microsoft.com/office/officeart/2005/8/layout/vList5"/>
    <dgm:cxn modelId="{F13066E5-6783-46D7-AF8A-9FFC64DCEEC1}" type="presParOf" srcId="{F3486382-8FA2-45BD-BA6E-DC5E0A57B2FB}" destId="{D9998235-69E6-4038-809F-6DC30358EA7D}" srcOrd="12" destOrd="0" presId="urn:microsoft.com/office/officeart/2005/8/layout/vList5"/>
    <dgm:cxn modelId="{DC2FBEB5-A084-49F0-B1DA-F3AB9443ECFD}" type="presParOf" srcId="{D9998235-69E6-4038-809F-6DC30358EA7D}" destId="{FE79B94A-BCE7-4EA3-9684-C27DB2E99616}" srcOrd="0" destOrd="0" presId="urn:microsoft.com/office/officeart/2005/8/layout/vList5"/>
    <dgm:cxn modelId="{A43F8494-4404-41C3-BCD3-262DF502C50D}" type="presParOf" srcId="{D9998235-69E6-4038-809F-6DC30358EA7D}" destId="{C16220E8-B7CB-489E-A2E5-7CE6A04AC46B}" srcOrd="1" destOrd="0" presId="urn:microsoft.com/office/officeart/2005/8/layout/vList5"/>
    <dgm:cxn modelId="{1CB91F1C-3E66-4809-8DFE-0AA852A9A52D}" type="presParOf" srcId="{F3486382-8FA2-45BD-BA6E-DC5E0A57B2FB}" destId="{45C5FD75-9F7C-4095-8F39-38F8B1FCE149}" srcOrd="13" destOrd="0" presId="urn:microsoft.com/office/officeart/2005/8/layout/vList5"/>
    <dgm:cxn modelId="{9A129701-D6AD-4AD7-BE0D-8985B4B75980}" type="presParOf" srcId="{F3486382-8FA2-45BD-BA6E-DC5E0A57B2FB}" destId="{F463312E-1BAB-4023-B46B-E0ED1E1DBBC5}" srcOrd="14" destOrd="0" presId="urn:microsoft.com/office/officeart/2005/8/layout/vList5"/>
    <dgm:cxn modelId="{1AD15CF1-52F2-432B-BCF3-92D8A67C10BF}" type="presParOf" srcId="{F463312E-1BAB-4023-B46B-E0ED1E1DBBC5}" destId="{7A46AB1F-4ED4-498F-B1BF-8C8DB9BDA2FA}" srcOrd="0" destOrd="0" presId="urn:microsoft.com/office/officeart/2005/8/layout/vList5"/>
    <dgm:cxn modelId="{A333C5A1-1B58-4A74-A57C-2A1BE5FEDCE0}" type="presParOf" srcId="{F463312E-1BAB-4023-B46B-E0ED1E1DBBC5}" destId="{8C792830-DB97-4C22-938D-25D35861C180}" srcOrd="1" destOrd="0" presId="urn:microsoft.com/office/officeart/2005/8/layout/vList5"/>
    <dgm:cxn modelId="{C0B3343B-C833-43E5-AC86-A20D8C015B2C}" type="presParOf" srcId="{F3486382-8FA2-45BD-BA6E-DC5E0A57B2FB}" destId="{C25D7835-C360-4D7E-A4BD-1E1BA8C4FCA4}" srcOrd="15" destOrd="0" presId="urn:microsoft.com/office/officeart/2005/8/layout/vList5"/>
    <dgm:cxn modelId="{475723A2-283D-4E3B-8488-9C0F5D1274B3}" type="presParOf" srcId="{F3486382-8FA2-45BD-BA6E-DC5E0A57B2FB}" destId="{6539E361-ADC4-43C5-A46E-6EA16ECC8EE3}" srcOrd="16" destOrd="0" presId="urn:microsoft.com/office/officeart/2005/8/layout/vList5"/>
    <dgm:cxn modelId="{DC45A484-42E1-43AD-8F72-073A3C9D71CC}" type="presParOf" srcId="{6539E361-ADC4-43C5-A46E-6EA16ECC8EE3}" destId="{667963BB-96DD-41FF-9A10-4DA8711636CA}" srcOrd="0" destOrd="0" presId="urn:microsoft.com/office/officeart/2005/8/layout/vList5"/>
    <dgm:cxn modelId="{1B7326C7-1EEE-4BC8-BA1E-2AA32C8E1D8E}" type="presParOf" srcId="{6539E361-ADC4-43C5-A46E-6EA16ECC8EE3}" destId="{931769E9-4D01-477A-8091-E63BFEC3063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74A1140-6A26-4927-A3CF-6A967EDA50B2}" type="doc">
      <dgm:prSet loTypeId="urn:microsoft.com/office/officeart/2005/8/layout/lProcess2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FEBAD2D4-B257-49E3-84AE-E9FDE8C0F9BB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거래</a:t>
          </a:r>
          <a:r>
            <a:rPr lang="en-US" altLang="ko-KR" sz="2000" dirty="0"/>
            <a:t>Data</a:t>
          </a:r>
          <a:endParaRPr lang="ko-KR" altLang="en-US" sz="2000" dirty="0"/>
        </a:p>
      </dgm:t>
    </dgm:pt>
    <dgm:pt modelId="{81982389-9797-4D9A-82F1-00E986B39299}" type="parTrans" cxnId="{6F8ACCEA-0A21-40D3-8FAC-A30D0E315AA9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A437CD6-090F-4234-A950-A0FC168740B0}" type="sibTrans" cxnId="{6F8ACCEA-0A21-40D3-8FAC-A30D0E315AA9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B7234F96-86E9-4797-87E2-647F0DC78E72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태그 </a:t>
          </a:r>
          <a:r>
            <a:rPr lang="ko-KR" altLang="en-US" sz="1100" dirty="0" err="1"/>
            <a:t>상세찾기</a:t>
          </a:r>
          <a:endParaRPr lang="ko-KR" altLang="en-US" sz="1100" dirty="0"/>
        </a:p>
      </dgm:t>
    </dgm:pt>
    <dgm:pt modelId="{2D2EE872-2D9E-47D5-8A96-227A985C0B14}" type="parTrans" cxnId="{D60B3249-116E-4938-9C67-1E4B6850DD8C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61FF6DEF-9147-4256-928F-E278D77DD471}" type="sibTrans" cxnId="{D60B3249-116E-4938-9C67-1E4B6850DD8C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FFF5062A-22E4-42D8-A5EF-CE4704D2444E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지역별 통계</a:t>
          </a:r>
        </a:p>
      </dgm:t>
    </dgm:pt>
    <dgm:pt modelId="{9F7C1A7C-27CA-4499-BC6F-54B144831676}" type="parTrans" cxnId="{4D7DB689-BB37-4B19-8949-2D2ED051C9BC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F4AEB5AC-249B-46E0-8797-10D3BA5E3049}" type="sibTrans" cxnId="{4D7DB689-BB37-4B19-8949-2D2ED051C9BC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584758C9-FF0A-4645-8491-60EA03B6EAFE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집계</a:t>
          </a:r>
          <a:r>
            <a:rPr lang="en-US" altLang="ko-KR" sz="2000" dirty="0"/>
            <a:t>Data</a:t>
          </a:r>
          <a:endParaRPr lang="ko-KR" altLang="en-US" sz="2000" dirty="0"/>
        </a:p>
      </dgm:t>
    </dgm:pt>
    <dgm:pt modelId="{CBCAE8BC-6569-4FE7-A881-40C0CF8266DF}" type="parTrans" cxnId="{5FA21DED-8FCF-40DC-AFC9-3E35B6388922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37232FD-9A40-42D2-A5EB-F03BE2B880DC}" type="sibTrans" cxnId="{5FA21DED-8FCF-40DC-AFC9-3E35B6388922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B014A8FA-A965-4158-80A4-AC59628DCABD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태그 </a:t>
          </a:r>
          <a:r>
            <a:rPr lang="ko-KR" altLang="en-US" sz="1100" dirty="0" err="1"/>
            <a:t>상세찾기</a:t>
          </a:r>
          <a:endParaRPr lang="ko-KR" altLang="en-US" sz="1100" dirty="0"/>
        </a:p>
      </dgm:t>
    </dgm:pt>
    <dgm:pt modelId="{32CD451A-685C-47F9-91E5-4AFB7E020EAF}" type="parTrans" cxnId="{67743987-F957-42E3-9ABC-103B828740CE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3E01F34A-4E9A-41DC-B98E-81DA2FFCF92F}" type="sibTrans" cxnId="{67743987-F957-42E3-9ABC-103B828740CE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8DD1B51-9AED-4037-B492-8745B29BFC3D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지역별 통계</a:t>
          </a:r>
        </a:p>
      </dgm:t>
    </dgm:pt>
    <dgm:pt modelId="{0DC313FB-AE85-4933-8CA6-09736BA14688}" type="parTrans" cxnId="{3EA95BF7-206F-4413-BF70-7C19F7C7FB6B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F7044057-C06B-44F2-B6AE-6BED0C5FC5D8}" type="sibTrans" cxnId="{3EA95BF7-206F-4413-BF70-7C19F7C7FB6B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AD8E45F2-A010-4F18-BF90-E035F36915B0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유저</a:t>
          </a:r>
          <a:r>
            <a:rPr lang="en-US" altLang="ko-KR" sz="2000" dirty="0"/>
            <a:t>Data</a:t>
          </a:r>
          <a:endParaRPr lang="ko-KR" altLang="en-US" sz="2000" dirty="0"/>
        </a:p>
      </dgm:t>
    </dgm:pt>
    <dgm:pt modelId="{0F51EEED-D296-4510-8673-B7B553CFEA9F}" type="parTrans" cxnId="{4AE6BFF4-404A-4F57-A3C9-B7A43BC35E58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D8AC64BB-2AB6-4289-801E-F5E3DC28C6DC}" type="sibTrans" cxnId="{4AE6BFF4-404A-4F57-A3C9-B7A43BC35E58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F92421FC-820F-4950-ACE7-D42F2903F78C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 err="1"/>
            <a:t>로그인페이지</a:t>
          </a:r>
          <a:endParaRPr lang="ko-KR" altLang="en-US" sz="2000" dirty="0"/>
        </a:p>
      </dgm:t>
    </dgm:pt>
    <dgm:pt modelId="{F7C335E2-E1E6-4346-A4BC-AA5EA63C5A4E}" type="parTrans" cxnId="{7BCD88B1-DC8C-42FA-931E-062579765EFB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414BF962-8201-4A20-92DA-BD0AE954ADF2}" type="sibTrans" cxnId="{7BCD88B1-DC8C-42FA-931E-062579765EFB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30644085-6E97-41E9-A7D5-EB5E88B72C48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 err="1"/>
            <a:t>알람설정</a:t>
          </a:r>
          <a:endParaRPr lang="ko-KR" altLang="en-US" sz="2000" dirty="0"/>
        </a:p>
      </dgm:t>
    </dgm:pt>
    <dgm:pt modelId="{D448695B-8268-4493-823B-56F9B310D291}" type="parTrans" cxnId="{8810A30A-26FD-4A5F-95FE-21A16775DB18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AB811AAC-F5F2-42AF-8331-710E0C03CEF9}" type="sibTrans" cxnId="{8810A30A-26FD-4A5F-95FE-21A16775DB18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60D3BF87-9FBB-42D1-BD65-039254CA1A00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게시판</a:t>
          </a:r>
          <a:r>
            <a:rPr lang="en-US" altLang="ko-KR" sz="2000" dirty="0"/>
            <a:t>Data</a:t>
          </a:r>
          <a:endParaRPr lang="ko-KR" altLang="en-US" sz="2000" dirty="0"/>
        </a:p>
      </dgm:t>
    </dgm:pt>
    <dgm:pt modelId="{24846EA9-D688-4AD2-A320-4E714588C6F0}" type="parTrans" cxnId="{ABA3BFD2-0628-497B-B5FC-5F3C0A7A104A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DEA5586-73DD-4399-AE41-F9C30F986E87}" type="sibTrans" cxnId="{ABA3BFD2-0628-497B-B5FC-5F3C0A7A104A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62B1EE1E-B7D7-4586-B406-8B38AD4EE73E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문의사항</a:t>
          </a:r>
          <a:r>
            <a:rPr lang="en-US" altLang="ko-KR" sz="2000" dirty="0"/>
            <a:t>Data</a:t>
          </a:r>
          <a:endParaRPr lang="ko-KR" altLang="en-US" sz="2000" dirty="0"/>
        </a:p>
      </dgm:t>
    </dgm:pt>
    <dgm:pt modelId="{28FE1A5A-CDC5-46D2-A381-70DC28860884}" type="parTrans" cxnId="{AD4E0803-45F3-4370-9858-E27C42F8C866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EC1A6D64-CE20-4B62-9560-3C16A6A0E749}" type="sibTrans" cxnId="{AD4E0803-45F3-4370-9858-E27C42F8C866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F42AFED-72E4-41F7-9634-50B3352DE4CC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게시판</a:t>
          </a:r>
        </a:p>
      </dgm:t>
    </dgm:pt>
    <dgm:pt modelId="{AE234193-E788-4F22-8FDB-3D271F7CCB91}" type="parTrans" cxnId="{BE44E60C-1F88-4EB6-AAA7-75A1D0C42432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EEBB1609-082F-417D-BA60-132C1B12F0A3}" type="sibTrans" cxnId="{BE44E60C-1F88-4EB6-AAA7-75A1D0C42432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B5E5F4FA-7B0B-4F59-B2C4-0848393C6499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2000" dirty="0"/>
            <a:t>문의 페이지</a:t>
          </a:r>
        </a:p>
      </dgm:t>
    </dgm:pt>
    <dgm:pt modelId="{576EA003-CB1D-44A1-AC09-85A803A7EAA7}" type="parTrans" cxnId="{259B9D2F-D78A-4012-97BD-67BB8294E231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5308E877-D332-4BF5-AB45-ECC132CA63EC}" type="sibTrans" cxnId="{259B9D2F-D78A-4012-97BD-67BB8294E231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 sz="2000"/>
        </a:p>
      </dgm:t>
    </dgm:pt>
    <dgm:pt modelId="{7827F559-8943-4E7B-BF59-71D35E3A7669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제품 통계보기</a:t>
          </a:r>
        </a:p>
      </dgm:t>
    </dgm:pt>
    <dgm:pt modelId="{DBAE5B51-B9AB-4928-B287-DBF636E941A2}" type="parTrans" cxnId="{E65C0BCA-35AB-4D4C-B824-07D5BB85913D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/>
        </a:p>
      </dgm:t>
    </dgm:pt>
    <dgm:pt modelId="{F014D37E-168E-46EC-AD68-22FF19E0AA94}" type="sibTrans" cxnId="{E65C0BCA-35AB-4D4C-B824-07D5BB85913D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/>
        </a:p>
      </dgm:t>
    </dgm:pt>
    <dgm:pt modelId="{28EE7FAD-C8FE-4F12-AB84-E3FB91B71E33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기간별 통계 그래프</a:t>
          </a:r>
        </a:p>
      </dgm:t>
    </dgm:pt>
    <dgm:pt modelId="{F6692C9A-A8BB-4B7D-8F57-66DF85CAA859}" type="parTrans" cxnId="{583922D9-34D3-4DF1-AA5F-F85F5BB7ACE5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/>
        </a:p>
      </dgm:t>
    </dgm:pt>
    <dgm:pt modelId="{19858C3F-8872-4C04-A037-85F25B3650AA}" type="sibTrans" cxnId="{583922D9-34D3-4DF1-AA5F-F85F5BB7ACE5}">
      <dgm:prSet/>
      <dgm:spPr/>
      <dgm:t>
        <a:bodyPr/>
        <a:lstStyle/>
        <a:p>
          <a:pPr latinLnBrk="1">
            <a:lnSpc>
              <a:spcPct val="100000"/>
            </a:lnSpc>
          </a:pPr>
          <a:endParaRPr lang="ko-KR" altLang="en-US"/>
        </a:p>
      </dgm:t>
    </dgm:pt>
    <dgm:pt modelId="{95A5A287-7824-4FAA-A216-C790CD2A6D5F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제품 통계보기</a:t>
          </a:r>
        </a:p>
      </dgm:t>
    </dgm:pt>
    <dgm:pt modelId="{E2F8DE54-E4BF-4EAE-AAC3-4BB23616D486}" type="parTrans" cxnId="{0F168AAE-B430-4253-AE66-78A6B34CBC9E}">
      <dgm:prSet/>
      <dgm:spPr/>
      <dgm:t>
        <a:bodyPr/>
        <a:lstStyle/>
        <a:p>
          <a:pPr latinLnBrk="1"/>
          <a:endParaRPr lang="ko-KR" altLang="en-US"/>
        </a:p>
      </dgm:t>
    </dgm:pt>
    <dgm:pt modelId="{963D2F2F-C4D1-4812-91FC-4E1D245172A1}" type="sibTrans" cxnId="{0F168AAE-B430-4253-AE66-78A6B34CBC9E}">
      <dgm:prSet/>
      <dgm:spPr/>
      <dgm:t>
        <a:bodyPr/>
        <a:lstStyle/>
        <a:p>
          <a:pPr latinLnBrk="1"/>
          <a:endParaRPr lang="ko-KR" altLang="en-US"/>
        </a:p>
      </dgm:t>
    </dgm:pt>
    <dgm:pt modelId="{B64A8515-2E81-405B-9767-FEFBC8E2D190}">
      <dgm:prSet phldrT="[텍스트]" custT="1"/>
      <dgm:spPr/>
      <dgm:t>
        <a:bodyPr/>
        <a:lstStyle/>
        <a:p>
          <a:pPr latinLnBrk="1">
            <a:lnSpc>
              <a:spcPct val="100000"/>
            </a:lnSpc>
          </a:pPr>
          <a:r>
            <a:rPr lang="ko-KR" altLang="en-US" sz="1100" dirty="0"/>
            <a:t>기간별 통계그래프</a:t>
          </a:r>
        </a:p>
      </dgm:t>
    </dgm:pt>
    <dgm:pt modelId="{D337D2D1-669B-43CE-B242-934CD33B0400}" type="parTrans" cxnId="{C42D7E02-C855-4ED5-85A3-A5E5A19E048E}">
      <dgm:prSet/>
      <dgm:spPr/>
      <dgm:t>
        <a:bodyPr/>
        <a:lstStyle/>
        <a:p>
          <a:pPr latinLnBrk="1"/>
          <a:endParaRPr lang="ko-KR" altLang="en-US"/>
        </a:p>
      </dgm:t>
    </dgm:pt>
    <dgm:pt modelId="{BC077D5C-F4DE-4E8A-AF8C-349C109D677B}" type="sibTrans" cxnId="{C42D7E02-C855-4ED5-85A3-A5E5A19E048E}">
      <dgm:prSet/>
      <dgm:spPr/>
      <dgm:t>
        <a:bodyPr/>
        <a:lstStyle/>
        <a:p>
          <a:pPr latinLnBrk="1"/>
          <a:endParaRPr lang="ko-KR" altLang="en-US"/>
        </a:p>
      </dgm:t>
    </dgm:pt>
    <dgm:pt modelId="{9166C73C-47EA-4297-A308-AF3739EE3126}" type="pres">
      <dgm:prSet presAssocID="{A74A1140-6A26-4927-A3CF-6A967EDA50B2}" presName="theList" presStyleCnt="0">
        <dgm:presLayoutVars>
          <dgm:dir/>
          <dgm:animLvl val="lvl"/>
          <dgm:resizeHandles val="exact"/>
        </dgm:presLayoutVars>
      </dgm:prSet>
      <dgm:spPr/>
    </dgm:pt>
    <dgm:pt modelId="{25D2160E-15D3-4D02-9066-27228E37EDDB}" type="pres">
      <dgm:prSet presAssocID="{FEBAD2D4-B257-49E3-84AE-E9FDE8C0F9BB}" presName="compNode" presStyleCnt="0"/>
      <dgm:spPr/>
    </dgm:pt>
    <dgm:pt modelId="{800BBC20-2BDE-44A0-A314-628433C6827A}" type="pres">
      <dgm:prSet presAssocID="{FEBAD2D4-B257-49E3-84AE-E9FDE8C0F9BB}" presName="aNode" presStyleLbl="bgShp" presStyleIdx="0" presStyleCnt="5"/>
      <dgm:spPr/>
    </dgm:pt>
    <dgm:pt modelId="{784BE34C-37E0-44E3-BA0F-DA26730A37E9}" type="pres">
      <dgm:prSet presAssocID="{FEBAD2D4-B257-49E3-84AE-E9FDE8C0F9BB}" presName="textNode" presStyleLbl="bgShp" presStyleIdx="0" presStyleCnt="5"/>
      <dgm:spPr/>
    </dgm:pt>
    <dgm:pt modelId="{B19A3555-96D6-4D8F-86A0-6F365C492C15}" type="pres">
      <dgm:prSet presAssocID="{FEBAD2D4-B257-49E3-84AE-E9FDE8C0F9BB}" presName="compChildNode" presStyleCnt="0"/>
      <dgm:spPr/>
    </dgm:pt>
    <dgm:pt modelId="{0D06CF42-4826-4AFA-8DC5-C0C43EEA84DB}" type="pres">
      <dgm:prSet presAssocID="{FEBAD2D4-B257-49E3-84AE-E9FDE8C0F9BB}" presName="theInnerList" presStyleCnt="0"/>
      <dgm:spPr/>
    </dgm:pt>
    <dgm:pt modelId="{82089D58-B9E0-4278-895B-C5BD918A61AE}" type="pres">
      <dgm:prSet presAssocID="{B7234F96-86E9-4797-87E2-647F0DC78E72}" presName="childNode" presStyleLbl="node1" presStyleIdx="0" presStyleCnt="12">
        <dgm:presLayoutVars>
          <dgm:bulletEnabled val="1"/>
        </dgm:presLayoutVars>
      </dgm:prSet>
      <dgm:spPr/>
    </dgm:pt>
    <dgm:pt modelId="{117B9CC9-6050-43BA-B7F3-97DF7CED090C}" type="pres">
      <dgm:prSet presAssocID="{B7234F96-86E9-4797-87E2-647F0DC78E72}" presName="aSpace2" presStyleCnt="0"/>
      <dgm:spPr/>
    </dgm:pt>
    <dgm:pt modelId="{31D7514B-0E7A-4F69-A012-5AC5E6F8EDF1}" type="pres">
      <dgm:prSet presAssocID="{FFF5062A-22E4-42D8-A5EF-CE4704D2444E}" presName="childNode" presStyleLbl="node1" presStyleIdx="1" presStyleCnt="12">
        <dgm:presLayoutVars>
          <dgm:bulletEnabled val="1"/>
        </dgm:presLayoutVars>
      </dgm:prSet>
      <dgm:spPr/>
    </dgm:pt>
    <dgm:pt modelId="{353454A6-CB0D-4691-9CAA-F36414C0F49C}" type="pres">
      <dgm:prSet presAssocID="{FFF5062A-22E4-42D8-A5EF-CE4704D2444E}" presName="aSpace2" presStyleCnt="0"/>
      <dgm:spPr/>
    </dgm:pt>
    <dgm:pt modelId="{18D0B17F-3C78-4211-88EE-3DE54A335B66}" type="pres">
      <dgm:prSet presAssocID="{95A5A287-7824-4FAA-A216-C790CD2A6D5F}" presName="childNode" presStyleLbl="node1" presStyleIdx="2" presStyleCnt="12">
        <dgm:presLayoutVars>
          <dgm:bulletEnabled val="1"/>
        </dgm:presLayoutVars>
      </dgm:prSet>
      <dgm:spPr/>
    </dgm:pt>
    <dgm:pt modelId="{BEDFE53D-ADAC-4A05-AD01-625ECA1E71AB}" type="pres">
      <dgm:prSet presAssocID="{95A5A287-7824-4FAA-A216-C790CD2A6D5F}" presName="aSpace2" presStyleCnt="0"/>
      <dgm:spPr/>
    </dgm:pt>
    <dgm:pt modelId="{F22FE6E5-057B-4D35-AB58-61EFFE2AD5F9}" type="pres">
      <dgm:prSet presAssocID="{B64A8515-2E81-405B-9767-FEFBC8E2D190}" presName="childNode" presStyleLbl="node1" presStyleIdx="3" presStyleCnt="12">
        <dgm:presLayoutVars>
          <dgm:bulletEnabled val="1"/>
        </dgm:presLayoutVars>
      </dgm:prSet>
      <dgm:spPr/>
    </dgm:pt>
    <dgm:pt modelId="{30F0950C-5279-45BF-9CDF-5DFA5B12BEE8}" type="pres">
      <dgm:prSet presAssocID="{FEBAD2D4-B257-49E3-84AE-E9FDE8C0F9BB}" presName="aSpace" presStyleCnt="0"/>
      <dgm:spPr/>
    </dgm:pt>
    <dgm:pt modelId="{F5809A5F-670E-495B-915C-D990550B899F}" type="pres">
      <dgm:prSet presAssocID="{584758C9-FF0A-4645-8491-60EA03B6EAFE}" presName="compNode" presStyleCnt="0"/>
      <dgm:spPr/>
    </dgm:pt>
    <dgm:pt modelId="{3DBAEB56-5B39-418B-AE85-057963DAC012}" type="pres">
      <dgm:prSet presAssocID="{584758C9-FF0A-4645-8491-60EA03B6EAFE}" presName="aNode" presStyleLbl="bgShp" presStyleIdx="1" presStyleCnt="5"/>
      <dgm:spPr/>
    </dgm:pt>
    <dgm:pt modelId="{94D46C2B-9D8D-49CE-A72F-9E8E3A38A954}" type="pres">
      <dgm:prSet presAssocID="{584758C9-FF0A-4645-8491-60EA03B6EAFE}" presName="textNode" presStyleLbl="bgShp" presStyleIdx="1" presStyleCnt="5"/>
      <dgm:spPr/>
    </dgm:pt>
    <dgm:pt modelId="{3D8281AB-B67E-4BC2-AD5B-4D968B4EA2AF}" type="pres">
      <dgm:prSet presAssocID="{584758C9-FF0A-4645-8491-60EA03B6EAFE}" presName="compChildNode" presStyleCnt="0"/>
      <dgm:spPr/>
    </dgm:pt>
    <dgm:pt modelId="{13CAD00D-2515-4A5D-A10D-2AF7A786F95C}" type="pres">
      <dgm:prSet presAssocID="{584758C9-FF0A-4645-8491-60EA03B6EAFE}" presName="theInnerList" presStyleCnt="0"/>
      <dgm:spPr/>
    </dgm:pt>
    <dgm:pt modelId="{927C0CE9-0008-4A28-9392-6B7A29533A58}" type="pres">
      <dgm:prSet presAssocID="{B014A8FA-A965-4158-80A4-AC59628DCABD}" presName="childNode" presStyleLbl="node1" presStyleIdx="4" presStyleCnt="12">
        <dgm:presLayoutVars>
          <dgm:bulletEnabled val="1"/>
        </dgm:presLayoutVars>
      </dgm:prSet>
      <dgm:spPr/>
    </dgm:pt>
    <dgm:pt modelId="{082CF217-BA93-4549-8732-039CF187B8BE}" type="pres">
      <dgm:prSet presAssocID="{B014A8FA-A965-4158-80A4-AC59628DCABD}" presName="aSpace2" presStyleCnt="0"/>
      <dgm:spPr/>
    </dgm:pt>
    <dgm:pt modelId="{60B058BA-8366-402C-A6E9-17069C5761C6}" type="pres">
      <dgm:prSet presAssocID="{78DD1B51-9AED-4037-B492-8745B29BFC3D}" presName="childNode" presStyleLbl="node1" presStyleIdx="5" presStyleCnt="12">
        <dgm:presLayoutVars>
          <dgm:bulletEnabled val="1"/>
        </dgm:presLayoutVars>
      </dgm:prSet>
      <dgm:spPr/>
    </dgm:pt>
    <dgm:pt modelId="{2AE3510C-A9E4-4229-8612-9EB4F2EF3739}" type="pres">
      <dgm:prSet presAssocID="{78DD1B51-9AED-4037-B492-8745B29BFC3D}" presName="aSpace2" presStyleCnt="0"/>
      <dgm:spPr/>
    </dgm:pt>
    <dgm:pt modelId="{761F6CC9-6306-4A2B-B525-6B32A6A1F6E9}" type="pres">
      <dgm:prSet presAssocID="{7827F559-8943-4E7B-BF59-71D35E3A7669}" presName="childNode" presStyleLbl="node1" presStyleIdx="6" presStyleCnt="12">
        <dgm:presLayoutVars>
          <dgm:bulletEnabled val="1"/>
        </dgm:presLayoutVars>
      </dgm:prSet>
      <dgm:spPr/>
    </dgm:pt>
    <dgm:pt modelId="{835F721C-E84F-492D-A802-771CC78AB329}" type="pres">
      <dgm:prSet presAssocID="{7827F559-8943-4E7B-BF59-71D35E3A7669}" presName="aSpace2" presStyleCnt="0"/>
      <dgm:spPr/>
    </dgm:pt>
    <dgm:pt modelId="{D8E0E05F-3A22-4157-802C-A8F3F07BF7B5}" type="pres">
      <dgm:prSet presAssocID="{28EE7FAD-C8FE-4F12-AB84-E3FB91B71E33}" presName="childNode" presStyleLbl="node1" presStyleIdx="7" presStyleCnt="12">
        <dgm:presLayoutVars>
          <dgm:bulletEnabled val="1"/>
        </dgm:presLayoutVars>
      </dgm:prSet>
      <dgm:spPr/>
    </dgm:pt>
    <dgm:pt modelId="{CBEF396F-5CF8-4AD4-BEE4-DEA89A789284}" type="pres">
      <dgm:prSet presAssocID="{584758C9-FF0A-4645-8491-60EA03B6EAFE}" presName="aSpace" presStyleCnt="0"/>
      <dgm:spPr/>
    </dgm:pt>
    <dgm:pt modelId="{121879B7-0631-4B1F-B726-56E0D7C18DC8}" type="pres">
      <dgm:prSet presAssocID="{AD8E45F2-A010-4F18-BF90-E035F36915B0}" presName="compNode" presStyleCnt="0"/>
      <dgm:spPr/>
    </dgm:pt>
    <dgm:pt modelId="{9CAFA43D-A5E5-4C0C-BA7E-7790D95AC584}" type="pres">
      <dgm:prSet presAssocID="{AD8E45F2-A010-4F18-BF90-E035F36915B0}" presName="aNode" presStyleLbl="bgShp" presStyleIdx="2" presStyleCnt="5"/>
      <dgm:spPr/>
    </dgm:pt>
    <dgm:pt modelId="{2008B8CE-5591-4FAC-BFB7-3DCE333F5A63}" type="pres">
      <dgm:prSet presAssocID="{AD8E45F2-A010-4F18-BF90-E035F36915B0}" presName="textNode" presStyleLbl="bgShp" presStyleIdx="2" presStyleCnt="5"/>
      <dgm:spPr/>
    </dgm:pt>
    <dgm:pt modelId="{1056CD0A-2675-4BA1-9FA7-25409666B368}" type="pres">
      <dgm:prSet presAssocID="{AD8E45F2-A010-4F18-BF90-E035F36915B0}" presName="compChildNode" presStyleCnt="0"/>
      <dgm:spPr/>
    </dgm:pt>
    <dgm:pt modelId="{021F2C1F-0DD6-453E-B7EB-A10D633B9BCA}" type="pres">
      <dgm:prSet presAssocID="{AD8E45F2-A010-4F18-BF90-E035F36915B0}" presName="theInnerList" presStyleCnt="0"/>
      <dgm:spPr/>
    </dgm:pt>
    <dgm:pt modelId="{7E297A2B-3FDC-4134-B174-84970324FCC1}" type="pres">
      <dgm:prSet presAssocID="{F92421FC-820F-4950-ACE7-D42F2903F78C}" presName="childNode" presStyleLbl="node1" presStyleIdx="8" presStyleCnt="12">
        <dgm:presLayoutVars>
          <dgm:bulletEnabled val="1"/>
        </dgm:presLayoutVars>
      </dgm:prSet>
      <dgm:spPr/>
    </dgm:pt>
    <dgm:pt modelId="{7B14647E-DAD3-4B7A-A4D7-F2FCD325E7B7}" type="pres">
      <dgm:prSet presAssocID="{F92421FC-820F-4950-ACE7-D42F2903F78C}" presName="aSpace2" presStyleCnt="0"/>
      <dgm:spPr/>
    </dgm:pt>
    <dgm:pt modelId="{8D7DD72D-F105-4E83-AAF4-1B95C14B8255}" type="pres">
      <dgm:prSet presAssocID="{30644085-6E97-41E9-A7D5-EB5E88B72C48}" presName="childNode" presStyleLbl="node1" presStyleIdx="9" presStyleCnt="12">
        <dgm:presLayoutVars>
          <dgm:bulletEnabled val="1"/>
        </dgm:presLayoutVars>
      </dgm:prSet>
      <dgm:spPr/>
    </dgm:pt>
    <dgm:pt modelId="{873C04BA-547D-434C-8DC7-A80DE0791E3E}" type="pres">
      <dgm:prSet presAssocID="{AD8E45F2-A010-4F18-BF90-E035F36915B0}" presName="aSpace" presStyleCnt="0"/>
      <dgm:spPr/>
    </dgm:pt>
    <dgm:pt modelId="{D19813F7-C00B-4491-95DD-CF953A4C45A1}" type="pres">
      <dgm:prSet presAssocID="{60D3BF87-9FBB-42D1-BD65-039254CA1A00}" presName="compNode" presStyleCnt="0"/>
      <dgm:spPr/>
    </dgm:pt>
    <dgm:pt modelId="{428C8A51-B492-476A-B6C6-8364DD9111CD}" type="pres">
      <dgm:prSet presAssocID="{60D3BF87-9FBB-42D1-BD65-039254CA1A00}" presName="aNode" presStyleLbl="bgShp" presStyleIdx="3" presStyleCnt="5"/>
      <dgm:spPr/>
    </dgm:pt>
    <dgm:pt modelId="{712A1956-EF50-40AB-BBE3-C46F755A62A2}" type="pres">
      <dgm:prSet presAssocID="{60D3BF87-9FBB-42D1-BD65-039254CA1A00}" presName="textNode" presStyleLbl="bgShp" presStyleIdx="3" presStyleCnt="5"/>
      <dgm:spPr/>
    </dgm:pt>
    <dgm:pt modelId="{1E84F2F3-423C-452A-B22B-AABBC65584E7}" type="pres">
      <dgm:prSet presAssocID="{60D3BF87-9FBB-42D1-BD65-039254CA1A00}" presName="compChildNode" presStyleCnt="0"/>
      <dgm:spPr/>
    </dgm:pt>
    <dgm:pt modelId="{6E7680C7-EF98-4510-86D7-A6CC7A9D97D9}" type="pres">
      <dgm:prSet presAssocID="{60D3BF87-9FBB-42D1-BD65-039254CA1A00}" presName="theInnerList" presStyleCnt="0"/>
      <dgm:spPr/>
    </dgm:pt>
    <dgm:pt modelId="{2ACA10AA-AA3B-4543-9394-633BE9E77BA8}" type="pres">
      <dgm:prSet presAssocID="{7F42AFED-72E4-41F7-9634-50B3352DE4CC}" presName="childNode" presStyleLbl="node1" presStyleIdx="10" presStyleCnt="12">
        <dgm:presLayoutVars>
          <dgm:bulletEnabled val="1"/>
        </dgm:presLayoutVars>
      </dgm:prSet>
      <dgm:spPr/>
    </dgm:pt>
    <dgm:pt modelId="{C4881E95-F8BD-4BF2-A4A5-697DD494A6FD}" type="pres">
      <dgm:prSet presAssocID="{60D3BF87-9FBB-42D1-BD65-039254CA1A00}" presName="aSpace" presStyleCnt="0"/>
      <dgm:spPr/>
    </dgm:pt>
    <dgm:pt modelId="{45BCB7BA-4F80-40CF-A7B9-993F465A330C}" type="pres">
      <dgm:prSet presAssocID="{62B1EE1E-B7D7-4586-B406-8B38AD4EE73E}" presName="compNode" presStyleCnt="0"/>
      <dgm:spPr/>
    </dgm:pt>
    <dgm:pt modelId="{5785992E-7879-4A91-9A12-C7996D0A594D}" type="pres">
      <dgm:prSet presAssocID="{62B1EE1E-B7D7-4586-B406-8B38AD4EE73E}" presName="aNode" presStyleLbl="bgShp" presStyleIdx="4" presStyleCnt="5"/>
      <dgm:spPr/>
    </dgm:pt>
    <dgm:pt modelId="{412FA417-BBD1-41FB-A230-E196A3D9F912}" type="pres">
      <dgm:prSet presAssocID="{62B1EE1E-B7D7-4586-B406-8B38AD4EE73E}" presName="textNode" presStyleLbl="bgShp" presStyleIdx="4" presStyleCnt="5"/>
      <dgm:spPr/>
    </dgm:pt>
    <dgm:pt modelId="{293DCAF4-A8C6-4ADA-A583-A4A0F7249BA2}" type="pres">
      <dgm:prSet presAssocID="{62B1EE1E-B7D7-4586-B406-8B38AD4EE73E}" presName="compChildNode" presStyleCnt="0"/>
      <dgm:spPr/>
    </dgm:pt>
    <dgm:pt modelId="{2A19D9D8-2466-40BE-A035-3CDC395CCEF5}" type="pres">
      <dgm:prSet presAssocID="{62B1EE1E-B7D7-4586-B406-8B38AD4EE73E}" presName="theInnerList" presStyleCnt="0"/>
      <dgm:spPr/>
    </dgm:pt>
    <dgm:pt modelId="{D7FCF19E-2694-4128-A3BE-014D4F8AA201}" type="pres">
      <dgm:prSet presAssocID="{B5E5F4FA-7B0B-4F59-B2C4-0848393C6499}" presName="childNode" presStyleLbl="node1" presStyleIdx="11" presStyleCnt="12">
        <dgm:presLayoutVars>
          <dgm:bulletEnabled val="1"/>
        </dgm:presLayoutVars>
      </dgm:prSet>
      <dgm:spPr/>
    </dgm:pt>
  </dgm:ptLst>
  <dgm:cxnLst>
    <dgm:cxn modelId="{BAD5F901-1DCA-4EBD-8C7F-ABB6E864B0AB}" type="presOf" srcId="{7827F559-8943-4E7B-BF59-71D35E3A7669}" destId="{761F6CC9-6306-4A2B-B525-6B32A6A1F6E9}" srcOrd="0" destOrd="0" presId="urn:microsoft.com/office/officeart/2005/8/layout/lProcess2"/>
    <dgm:cxn modelId="{C42D7E02-C855-4ED5-85A3-A5E5A19E048E}" srcId="{FEBAD2D4-B257-49E3-84AE-E9FDE8C0F9BB}" destId="{B64A8515-2E81-405B-9767-FEFBC8E2D190}" srcOrd="3" destOrd="0" parTransId="{D337D2D1-669B-43CE-B242-934CD33B0400}" sibTransId="{BC077D5C-F4DE-4E8A-AF8C-349C109D677B}"/>
    <dgm:cxn modelId="{AD4E0803-45F3-4370-9858-E27C42F8C866}" srcId="{A74A1140-6A26-4927-A3CF-6A967EDA50B2}" destId="{62B1EE1E-B7D7-4586-B406-8B38AD4EE73E}" srcOrd="4" destOrd="0" parTransId="{28FE1A5A-CDC5-46D2-A381-70DC28860884}" sibTransId="{EC1A6D64-CE20-4B62-9560-3C16A6A0E749}"/>
    <dgm:cxn modelId="{211E1907-BE71-4F1E-83E1-D72DFCBC89E8}" type="presOf" srcId="{AD8E45F2-A010-4F18-BF90-E035F36915B0}" destId="{2008B8CE-5591-4FAC-BFB7-3DCE333F5A63}" srcOrd="1" destOrd="0" presId="urn:microsoft.com/office/officeart/2005/8/layout/lProcess2"/>
    <dgm:cxn modelId="{8810A30A-26FD-4A5F-95FE-21A16775DB18}" srcId="{AD8E45F2-A010-4F18-BF90-E035F36915B0}" destId="{30644085-6E97-41E9-A7D5-EB5E88B72C48}" srcOrd="1" destOrd="0" parTransId="{D448695B-8268-4493-823B-56F9B310D291}" sibTransId="{AB811AAC-F5F2-42AF-8331-710E0C03CEF9}"/>
    <dgm:cxn modelId="{6A73A00C-7E27-4C73-8699-AA4A0EDA8419}" type="presOf" srcId="{95A5A287-7824-4FAA-A216-C790CD2A6D5F}" destId="{18D0B17F-3C78-4211-88EE-3DE54A335B66}" srcOrd="0" destOrd="0" presId="urn:microsoft.com/office/officeart/2005/8/layout/lProcess2"/>
    <dgm:cxn modelId="{BE44E60C-1F88-4EB6-AAA7-75A1D0C42432}" srcId="{60D3BF87-9FBB-42D1-BD65-039254CA1A00}" destId="{7F42AFED-72E4-41F7-9634-50B3352DE4CC}" srcOrd="0" destOrd="0" parTransId="{AE234193-E788-4F22-8FDB-3D271F7CCB91}" sibTransId="{EEBB1609-082F-417D-BA60-132C1B12F0A3}"/>
    <dgm:cxn modelId="{10978C2A-8926-4BAA-99F2-BF0C9A8B3B35}" type="presOf" srcId="{60D3BF87-9FBB-42D1-BD65-039254CA1A00}" destId="{712A1956-EF50-40AB-BBE3-C46F755A62A2}" srcOrd="1" destOrd="0" presId="urn:microsoft.com/office/officeart/2005/8/layout/lProcess2"/>
    <dgm:cxn modelId="{259B9D2F-D78A-4012-97BD-67BB8294E231}" srcId="{62B1EE1E-B7D7-4586-B406-8B38AD4EE73E}" destId="{B5E5F4FA-7B0B-4F59-B2C4-0848393C6499}" srcOrd="0" destOrd="0" parTransId="{576EA003-CB1D-44A1-AC09-85A803A7EAA7}" sibTransId="{5308E877-D332-4BF5-AB45-ECC132CA63EC}"/>
    <dgm:cxn modelId="{102E4738-DD53-468A-8726-D9B15E8D0D40}" type="presOf" srcId="{AD8E45F2-A010-4F18-BF90-E035F36915B0}" destId="{9CAFA43D-A5E5-4C0C-BA7E-7790D95AC584}" srcOrd="0" destOrd="0" presId="urn:microsoft.com/office/officeart/2005/8/layout/lProcess2"/>
    <dgm:cxn modelId="{66342A5B-DF92-4BBF-9C18-708EC61E31FE}" type="presOf" srcId="{FEBAD2D4-B257-49E3-84AE-E9FDE8C0F9BB}" destId="{800BBC20-2BDE-44A0-A314-628433C6827A}" srcOrd="0" destOrd="0" presId="urn:microsoft.com/office/officeart/2005/8/layout/lProcess2"/>
    <dgm:cxn modelId="{3C158263-C137-47FE-AB47-6AE2A4272A0F}" type="presOf" srcId="{F92421FC-820F-4950-ACE7-D42F2903F78C}" destId="{7E297A2B-3FDC-4134-B174-84970324FCC1}" srcOrd="0" destOrd="0" presId="urn:microsoft.com/office/officeart/2005/8/layout/lProcess2"/>
    <dgm:cxn modelId="{D60B3249-116E-4938-9C67-1E4B6850DD8C}" srcId="{FEBAD2D4-B257-49E3-84AE-E9FDE8C0F9BB}" destId="{B7234F96-86E9-4797-87E2-647F0DC78E72}" srcOrd="0" destOrd="0" parTransId="{2D2EE872-2D9E-47D5-8A96-227A985C0B14}" sibTransId="{61FF6DEF-9147-4256-928F-E278D77DD471}"/>
    <dgm:cxn modelId="{B19AD16A-037A-41BB-B1BD-12B64A2B8AA1}" type="presOf" srcId="{B64A8515-2E81-405B-9767-FEFBC8E2D190}" destId="{F22FE6E5-057B-4D35-AB58-61EFFE2AD5F9}" srcOrd="0" destOrd="0" presId="urn:microsoft.com/office/officeart/2005/8/layout/lProcess2"/>
    <dgm:cxn modelId="{043A0175-6466-4FD8-9514-82B125CAE562}" type="presOf" srcId="{584758C9-FF0A-4645-8491-60EA03B6EAFE}" destId="{94D46C2B-9D8D-49CE-A72F-9E8E3A38A954}" srcOrd="1" destOrd="0" presId="urn:microsoft.com/office/officeart/2005/8/layout/lProcess2"/>
    <dgm:cxn modelId="{28913F56-F573-4FFE-A796-F7C0B435D542}" type="presOf" srcId="{B7234F96-86E9-4797-87E2-647F0DC78E72}" destId="{82089D58-B9E0-4278-895B-C5BD918A61AE}" srcOrd="0" destOrd="0" presId="urn:microsoft.com/office/officeart/2005/8/layout/lProcess2"/>
    <dgm:cxn modelId="{5E721F82-096A-4AA1-9EA9-A53E63B775FC}" type="presOf" srcId="{584758C9-FF0A-4645-8491-60EA03B6EAFE}" destId="{3DBAEB56-5B39-418B-AE85-057963DAC012}" srcOrd="0" destOrd="0" presId="urn:microsoft.com/office/officeart/2005/8/layout/lProcess2"/>
    <dgm:cxn modelId="{27E84F84-8621-4393-A1FD-1EC84FD8951A}" type="presOf" srcId="{30644085-6E97-41E9-A7D5-EB5E88B72C48}" destId="{8D7DD72D-F105-4E83-AAF4-1B95C14B8255}" srcOrd="0" destOrd="0" presId="urn:microsoft.com/office/officeart/2005/8/layout/lProcess2"/>
    <dgm:cxn modelId="{67743987-F957-42E3-9ABC-103B828740CE}" srcId="{584758C9-FF0A-4645-8491-60EA03B6EAFE}" destId="{B014A8FA-A965-4158-80A4-AC59628DCABD}" srcOrd="0" destOrd="0" parTransId="{32CD451A-685C-47F9-91E5-4AFB7E020EAF}" sibTransId="{3E01F34A-4E9A-41DC-B98E-81DA2FFCF92F}"/>
    <dgm:cxn modelId="{4D7DB689-BB37-4B19-8949-2D2ED051C9BC}" srcId="{FEBAD2D4-B257-49E3-84AE-E9FDE8C0F9BB}" destId="{FFF5062A-22E4-42D8-A5EF-CE4704D2444E}" srcOrd="1" destOrd="0" parTransId="{9F7C1A7C-27CA-4499-BC6F-54B144831676}" sibTransId="{F4AEB5AC-249B-46E0-8797-10D3BA5E3049}"/>
    <dgm:cxn modelId="{EF0FD8A2-6E5A-45CA-B4A5-EB030EE7CED6}" type="presOf" srcId="{62B1EE1E-B7D7-4586-B406-8B38AD4EE73E}" destId="{412FA417-BBD1-41FB-A230-E196A3D9F912}" srcOrd="1" destOrd="0" presId="urn:microsoft.com/office/officeart/2005/8/layout/lProcess2"/>
    <dgm:cxn modelId="{6B9B83AA-95CE-43AD-9CF0-302B02DB0FDB}" type="presOf" srcId="{62B1EE1E-B7D7-4586-B406-8B38AD4EE73E}" destId="{5785992E-7879-4A91-9A12-C7996D0A594D}" srcOrd="0" destOrd="0" presId="urn:microsoft.com/office/officeart/2005/8/layout/lProcess2"/>
    <dgm:cxn modelId="{0F168AAE-B430-4253-AE66-78A6B34CBC9E}" srcId="{FEBAD2D4-B257-49E3-84AE-E9FDE8C0F9BB}" destId="{95A5A287-7824-4FAA-A216-C790CD2A6D5F}" srcOrd="2" destOrd="0" parTransId="{E2F8DE54-E4BF-4EAE-AAC3-4BB23616D486}" sibTransId="{963D2F2F-C4D1-4812-91FC-4E1D245172A1}"/>
    <dgm:cxn modelId="{7BCD88B1-DC8C-42FA-931E-062579765EFB}" srcId="{AD8E45F2-A010-4F18-BF90-E035F36915B0}" destId="{F92421FC-820F-4950-ACE7-D42F2903F78C}" srcOrd="0" destOrd="0" parTransId="{F7C335E2-E1E6-4346-A4BC-AA5EA63C5A4E}" sibTransId="{414BF962-8201-4A20-92DA-BD0AE954ADF2}"/>
    <dgm:cxn modelId="{DD2F77BC-E35A-43EF-872A-8144D899C3E9}" type="presOf" srcId="{60D3BF87-9FBB-42D1-BD65-039254CA1A00}" destId="{428C8A51-B492-476A-B6C6-8364DD9111CD}" srcOrd="0" destOrd="0" presId="urn:microsoft.com/office/officeart/2005/8/layout/lProcess2"/>
    <dgm:cxn modelId="{A9FC6CBF-52C2-4F77-B729-3F4ABF7DF032}" type="presOf" srcId="{B5E5F4FA-7B0B-4F59-B2C4-0848393C6499}" destId="{D7FCF19E-2694-4128-A3BE-014D4F8AA201}" srcOrd="0" destOrd="0" presId="urn:microsoft.com/office/officeart/2005/8/layout/lProcess2"/>
    <dgm:cxn modelId="{B92E55C1-94D3-496C-9232-57776F481F97}" type="presOf" srcId="{FEBAD2D4-B257-49E3-84AE-E9FDE8C0F9BB}" destId="{784BE34C-37E0-44E3-BA0F-DA26730A37E9}" srcOrd="1" destOrd="0" presId="urn:microsoft.com/office/officeart/2005/8/layout/lProcess2"/>
    <dgm:cxn modelId="{85D39BC7-F1C0-4C5E-B91A-D70BD058D6E2}" type="presOf" srcId="{7F42AFED-72E4-41F7-9634-50B3352DE4CC}" destId="{2ACA10AA-AA3B-4543-9394-633BE9E77BA8}" srcOrd="0" destOrd="0" presId="urn:microsoft.com/office/officeart/2005/8/layout/lProcess2"/>
    <dgm:cxn modelId="{E65C0BCA-35AB-4D4C-B824-07D5BB85913D}" srcId="{584758C9-FF0A-4645-8491-60EA03B6EAFE}" destId="{7827F559-8943-4E7B-BF59-71D35E3A7669}" srcOrd="2" destOrd="0" parTransId="{DBAE5B51-B9AB-4928-B287-DBF636E941A2}" sibTransId="{F014D37E-168E-46EC-AD68-22FF19E0AA94}"/>
    <dgm:cxn modelId="{ABA3BFD2-0628-497B-B5FC-5F3C0A7A104A}" srcId="{A74A1140-6A26-4927-A3CF-6A967EDA50B2}" destId="{60D3BF87-9FBB-42D1-BD65-039254CA1A00}" srcOrd="3" destOrd="0" parTransId="{24846EA9-D688-4AD2-A320-4E714588C6F0}" sibTransId="{7DEA5586-73DD-4399-AE41-F9C30F986E87}"/>
    <dgm:cxn modelId="{583922D9-34D3-4DF1-AA5F-F85F5BB7ACE5}" srcId="{584758C9-FF0A-4645-8491-60EA03B6EAFE}" destId="{28EE7FAD-C8FE-4F12-AB84-E3FB91B71E33}" srcOrd="3" destOrd="0" parTransId="{F6692C9A-A8BB-4B7D-8F57-66DF85CAA859}" sibTransId="{19858C3F-8872-4C04-A037-85F25B3650AA}"/>
    <dgm:cxn modelId="{E42F25E3-C8A7-4F61-A9DA-08E1088D08FE}" type="presOf" srcId="{A74A1140-6A26-4927-A3CF-6A967EDA50B2}" destId="{9166C73C-47EA-4297-A308-AF3739EE3126}" srcOrd="0" destOrd="0" presId="urn:microsoft.com/office/officeart/2005/8/layout/lProcess2"/>
    <dgm:cxn modelId="{355CC7E3-7F02-4C0C-B000-D2610BE1D304}" type="presOf" srcId="{28EE7FAD-C8FE-4F12-AB84-E3FB91B71E33}" destId="{D8E0E05F-3A22-4157-802C-A8F3F07BF7B5}" srcOrd="0" destOrd="0" presId="urn:microsoft.com/office/officeart/2005/8/layout/lProcess2"/>
    <dgm:cxn modelId="{6F8ACCEA-0A21-40D3-8FAC-A30D0E315AA9}" srcId="{A74A1140-6A26-4927-A3CF-6A967EDA50B2}" destId="{FEBAD2D4-B257-49E3-84AE-E9FDE8C0F9BB}" srcOrd="0" destOrd="0" parTransId="{81982389-9797-4D9A-82F1-00E986B39299}" sibTransId="{7A437CD6-090F-4234-A950-A0FC168740B0}"/>
    <dgm:cxn modelId="{FE424AEB-116A-47D6-8D73-9A0A3A29B0E0}" type="presOf" srcId="{B014A8FA-A965-4158-80A4-AC59628DCABD}" destId="{927C0CE9-0008-4A28-9392-6B7A29533A58}" srcOrd="0" destOrd="0" presId="urn:microsoft.com/office/officeart/2005/8/layout/lProcess2"/>
    <dgm:cxn modelId="{5FA21DED-8FCF-40DC-AFC9-3E35B6388922}" srcId="{A74A1140-6A26-4927-A3CF-6A967EDA50B2}" destId="{584758C9-FF0A-4645-8491-60EA03B6EAFE}" srcOrd="1" destOrd="0" parTransId="{CBCAE8BC-6569-4FE7-A881-40C0CF8266DF}" sibTransId="{737232FD-9A40-42D2-A5EB-F03BE2B880DC}"/>
    <dgm:cxn modelId="{4AE6BFF4-404A-4F57-A3C9-B7A43BC35E58}" srcId="{A74A1140-6A26-4927-A3CF-6A967EDA50B2}" destId="{AD8E45F2-A010-4F18-BF90-E035F36915B0}" srcOrd="2" destOrd="0" parTransId="{0F51EEED-D296-4510-8673-B7B553CFEA9F}" sibTransId="{D8AC64BB-2AB6-4289-801E-F5E3DC28C6DC}"/>
    <dgm:cxn modelId="{3411E7F4-7451-49C5-A41C-3C60CF93DC34}" type="presOf" srcId="{78DD1B51-9AED-4037-B492-8745B29BFC3D}" destId="{60B058BA-8366-402C-A6E9-17069C5761C6}" srcOrd="0" destOrd="0" presId="urn:microsoft.com/office/officeart/2005/8/layout/lProcess2"/>
    <dgm:cxn modelId="{3EA95BF7-206F-4413-BF70-7C19F7C7FB6B}" srcId="{584758C9-FF0A-4645-8491-60EA03B6EAFE}" destId="{78DD1B51-9AED-4037-B492-8745B29BFC3D}" srcOrd="1" destOrd="0" parTransId="{0DC313FB-AE85-4933-8CA6-09736BA14688}" sibTransId="{F7044057-C06B-44F2-B6AE-6BED0C5FC5D8}"/>
    <dgm:cxn modelId="{E0EA6AFA-BDE1-4C18-8138-73687865B26F}" type="presOf" srcId="{FFF5062A-22E4-42D8-A5EF-CE4704D2444E}" destId="{31D7514B-0E7A-4F69-A012-5AC5E6F8EDF1}" srcOrd="0" destOrd="0" presId="urn:microsoft.com/office/officeart/2005/8/layout/lProcess2"/>
    <dgm:cxn modelId="{776FD576-10E1-4F62-A66A-519EACAB98CE}" type="presParOf" srcId="{9166C73C-47EA-4297-A308-AF3739EE3126}" destId="{25D2160E-15D3-4D02-9066-27228E37EDDB}" srcOrd="0" destOrd="0" presId="urn:microsoft.com/office/officeart/2005/8/layout/lProcess2"/>
    <dgm:cxn modelId="{4D9A07A7-4DCB-4B76-ADD1-18AA19CD169F}" type="presParOf" srcId="{25D2160E-15D3-4D02-9066-27228E37EDDB}" destId="{800BBC20-2BDE-44A0-A314-628433C6827A}" srcOrd="0" destOrd="0" presId="urn:microsoft.com/office/officeart/2005/8/layout/lProcess2"/>
    <dgm:cxn modelId="{F0B458DC-4184-4095-A35E-5143D8CC05F0}" type="presParOf" srcId="{25D2160E-15D3-4D02-9066-27228E37EDDB}" destId="{784BE34C-37E0-44E3-BA0F-DA26730A37E9}" srcOrd="1" destOrd="0" presId="urn:microsoft.com/office/officeart/2005/8/layout/lProcess2"/>
    <dgm:cxn modelId="{79D2179A-87F8-4620-8B27-050EFF7B5AFF}" type="presParOf" srcId="{25D2160E-15D3-4D02-9066-27228E37EDDB}" destId="{B19A3555-96D6-4D8F-86A0-6F365C492C15}" srcOrd="2" destOrd="0" presId="urn:microsoft.com/office/officeart/2005/8/layout/lProcess2"/>
    <dgm:cxn modelId="{467B4B7C-E16A-4EE6-9A08-DEC3C36A7ABA}" type="presParOf" srcId="{B19A3555-96D6-4D8F-86A0-6F365C492C15}" destId="{0D06CF42-4826-4AFA-8DC5-C0C43EEA84DB}" srcOrd="0" destOrd="0" presId="urn:microsoft.com/office/officeart/2005/8/layout/lProcess2"/>
    <dgm:cxn modelId="{780A99B3-6CC1-4C5F-9875-9CF8585EE567}" type="presParOf" srcId="{0D06CF42-4826-4AFA-8DC5-C0C43EEA84DB}" destId="{82089D58-B9E0-4278-895B-C5BD918A61AE}" srcOrd="0" destOrd="0" presId="urn:microsoft.com/office/officeart/2005/8/layout/lProcess2"/>
    <dgm:cxn modelId="{BA842FA2-23E9-4E97-BE9A-728EC51180ED}" type="presParOf" srcId="{0D06CF42-4826-4AFA-8DC5-C0C43EEA84DB}" destId="{117B9CC9-6050-43BA-B7F3-97DF7CED090C}" srcOrd="1" destOrd="0" presId="urn:microsoft.com/office/officeart/2005/8/layout/lProcess2"/>
    <dgm:cxn modelId="{78FB3E49-8722-45F0-BB2D-F4354CBE9308}" type="presParOf" srcId="{0D06CF42-4826-4AFA-8DC5-C0C43EEA84DB}" destId="{31D7514B-0E7A-4F69-A012-5AC5E6F8EDF1}" srcOrd="2" destOrd="0" presId="urn:microsoft.com/office/officeart/2005/8/layout/lProcess2"/>
    <dgm:cxn modelId="{264E28BB-D49D-459A-8164-EAC6290C9147}" type="presParOf" srcId="{0D06CF42-4826-4AFA-8DC5-C0C43EEA84DB}" destId="{353454A6-CB0D-4691-9CAA-F36414C0F49C}" srcOrd="3" destOrd="0" presId="urn:microsoft.com/office/officeart/2005/8/layout/lProcess2"/>
    <dgm:cxn modelId="{A5B4208C-6385-4AC2-99A4-C2D1C622E438}" type="presParOf" srcId="{0D06CF42-4826-4AFA-8DC5-C0C43EEA84DB}" destId="{18D0B17F-3C78-4211-88EE-3DE54A335B66}" srcOrd="4" destOrd="0" presId="urn:microsoft.com/office/officeart/2005/8/layout/lProcess2"/>
    <dgm:cxn modelId="{D1F81BFA-B906-403B-BDC2-3A2F793C5DE2}" type="presParOf" srcId="{0D06CF42-4826-4AFA-8DC5-C0C43EEA84DB}" destId="{BEDFE53D-ADAC-4A05-AD01-625ECA1E71AB}" srcOrd="5" destOrd="0" presId="urn:microsoft.com/office/officeart/2005/8/layout/lProcess2"/>
    <dgm:cxn modelId="{4D10BA33-DA31-4EF0-A8AF-A6E9278D4E93}" type="presParOf" srcId="{0D06CF42-4826-4AFA-8DC5-C0C43EEA84DB}" destId="{F22FE6E5-057B-4D35-AB58-61EFFE2AD5F9}" srcOrd="6" destOrd="0" presId="urn:microsoft.com/office/officeart/2005/8/layout/lProcess2"/>
    <dgm:cxn modelId="{C78E6B4C-8B65-4991-B119-1F6D435F7C5F}" type="presParOf" srcId="{9166C73C-47EA-4297-A308-AF3739EE3126}" destId="{30F0950C-5279-45BF-9CDF-5DFA5B12BEE8}" srcOrd="1" destOrd="0" presId="urn:microsoft.com/office/officeart/2005/8/layout/lProcess2"/>
    <dgm:cxn modelId="{55F63586-1E89-4FED-8216-1790F76237C9}" type="presParOf" srcId="{9166C73C-47EA-4297-A308-AF3739EE3126}" destId="{F5809A5F-670E-495B-915C-D990550B899F}" srcOrd="2" destOrd="0" presId="urn:microsoft.com/office/officeart/2005/8/layout/lProcess2"/>
    <dgm:cxn modelId="{808D4E78-EA44-41F7-9328-E9FA5B574B28}" type="presParOf" srcId="{F5809A5F-670E-495B-915C-D990550B899F}" destId="{3DBAEB56-5B39-418B-AE85-057963DAC012}" srcOrd="0" destOrd="0" presId="urn:microsoft.com/office/officeart/2005/8/layout/lProcess2"/>
    <dgm:cxn modelId="{06D3683B-33E9-4FE4-BF28-00048A1C9C13}" type="presParOf" srcId="{F5809A5F-670E-495B-915C-D990550B899F}" destId="{94D46C2B-9D8D-49CE-A72F-9E8E3A38A954}" srcOrd="1" destOrd="0" presId="urn:microsoft.com/office/officeart/2005/8/layout/lProcess2"/>
    <dgm:cxn modelId="{BFF4D1A2-8149-4038-81F8-CDA824B40EC8}" type="presParOf" srcId="{F5809A5F-670E-495B-915C-D990550B899F}" destId="{3D8281AB-B67E-4BC2-AD5B-4D968B4EA2AF}" srcOrd="2" destOrd="0" presId="urn:microsoft.com/office/officeart/2005/8/layout/lProcess2"/>
    <dgm:cxn modelId="{9556F1A3-FA92-4D85-B897-84891B5DFB8F}" type="presParOf" srcId="{3D8281AB-B67E-4BC2-AD5B-4D968B4EA2AF}" destId="{13CAD00D-2515-4A5D-A10D-2AF7A786F95C}" srcOrd="0" destOrd="0" presId="urn:microsoft.com/office/officeart/2005/8/layout/lProcess2"/>
    <dgm:cxn modelId="{F797C234-56F4-4D6E-B3B5-7F41F72C728A}" type="presParOf" srcId="{13CAD00D-2515-4A5D-A10D-2AF7A786F95C}" destId="{927C0CE9-0008-4A28-9392-6B7A29533A58}" srcOrd="0" destOrd="0" presId="urn:microsoft.com/office/officeart/2005/8/layout/lProcess2"/>
    <dgm:cxn modelId="{C4FF7A5C-BFBF-42DC-9C63-9270A6362E8E}" type="presParOf" srcId="{13CAD00D-2515-4A5D-A10D-2AF7A786F95C}" destId="{082CF217-BA93-4549-8732-039CF187B8BE}" srcOrd="1" destOrd="0" presId="urn:microsoft.com/office/officeart/2005/8/layout/lProcess2"/>
    <dgm:cxn modelId="{7FED4F9B-5DDE-48DF-9961-3DB0AF406E07}" type="presParOf" srcId="{13CAD00D-2515-4A5D-A10D-2AF7A786F95C}" destId="{60B058BA-8366-402C-A6E9-17069C5761C6}" srcOrd="2" destOrd="0" presId="urn:microsoft.com/office/officeart/2005/8/layout/lProcess2"/>
    <dgm:cxn modelId="{40FE8E63-FD8B-422A-AF82-1EF4D77F1ACF}" type="presParOf" srcId="{13CAD00D-2515-4A5D-A10D-2AF7A786F95C}" destId="{2AE3510C-A9E4-4229-8612-9EB4F2EF3739}" srcOrd="3" destOrd="0" presId="urn:microsoft.com/office/officeart/2005/8/layout/lProcess2"/>
    <dgm:cxn modelId="{6D10F515-2E2B-45C3-96F8-F58F96B8CC07}" type="presParOf" srcId="{13CAD00D-2515-4A5D-A10D-2AF7A786F95C}" destId="{761F6CC9-6306-4A2B-B525-6B32A6A1F6E9}" srcOrd="4" destOrd="0" presId="urn:microsoft.com/office/officeart/2005/8/layout/lProcess2"/>
    <dgm:cxn modelId="{22FCBED3-5360-41D1-8F54-F49E36A44811}" type="presParOf" srcId="{13CAD00D-2515-4A5D-A10D-2AF7A786F95C}" destId="{835F721C-E84F-492D-A802-771CC78AB329}" srcOrd="5" destOrd="0" presId="urn:microsoft.com/office/officeart/2005/8/layout/lProcess2"/>
    <dgm:cxn modelId="{192657FC-07FB-44D9-9173-0997E6E71EE2}" type="presParOf" srcId="{13CAD00D-2515-4A5D-A10D-2AF7A786F95C}" destId="{D8E0E05F-3A22-4157-802C-A8F3F07BF7B5}" srcOrd="6" destOrd="0" presId="urn:microsoft.com/office/officeart/2005/8/layout/lProcess2"/>
    <dgm:cxn modelId="{A2277E35-408C-42A5-A768-03364E42037C}" type="presParOf" srcId="{9166C73C-47EA-4297-A308-AF3739EE3126}" destId="{CBEF396F-5CF8-4AD4-BEE4-DEA89A789284}" srcOrd="3" destOrd="0" presId="urn:microsoft.com/office/officeart/2005/8/layout/lProcess2"/>
    <dgm:cxn modelId="{04D9776E-1627-4848-B04C-CAD165C26B6A}" type="presParOf" srcId="{9166C73C-47EA-4297-A308-AF3739EE3126}" destId="{121879B7-0631-4B1F-B726-56E0D7C18DC8}" srcOrd="4" destOrd="0" presId="urn:microsoft.com/office/officeart/2005/8/layout/lProcess2"/>
    <dgm:cxn modelId="{29856ADF-9CC2-4C9E-9922-6DCF248D8936}" type="presParOf" srcId="{121879B7-0631-4B1F-B726-56E0D7C18DC8}" destId="{9CAFA43D-A5E5-4C0C-BA7E-7790D95AC584}" srcOrd="0" destOrd="0" presId="urn:microsoft.com/office/officeart/2005/8/layout/lProcess2"/>
    <dgm:cxn modelId="{2A910429-C79F-47A2-B746-C18999201C9C}" type="presParOf" srcId="{121879B7-0631-4B1F-B726-56E0D7C18DC8}" destId="{2008B8CE-5591-4FAC-BFB7-3DCE333F5A63}" srcOrd="1" destOrd="0" presId="urn:microsoft.com/office/officeart/2005/8/layout/lProcess2"/>
    <dgm:cxn modelId="{8E30681F-0AB4-480E-93E4-0AEE6F169221}" type="presParOf" srcId="{121879B7-0631-4B1F-B726-56E0D7C18DC8}" destId="{1056CD0A-2675-4BA1-9FA7-25409666B368}" srcOrd="2" destOrd="0" presId="urn:microsoft.com/office/officeart/2005/8/layout/lProcess2"/>
    <dgm:cxn modelId="{B1A42481-9012-431B-85DC-3DEAF1FB36CA}" type="presParOf" srcId="{1056CD0A-2675-4BA1-9FA7-25409666B368}" destId="{021F2C1F-0DD6-453E-B7EB-A10D633B9BCA}" srcOrd="0" destOrd="0" presId="urn:microsoft.com/office/officeart/2005/8/layout/lProcess2"/>
    <dgm:cxn modelId="{5D3A68CA-884D-4EAD-B553-DA08F147980A}" type="presParOf" srcId="{021F2C1F-0DD6-453E-B7EB-A10D633B9BCA}" destId="{7E297A2B-3FDC-4134-B174-84970324FCC1}" srcOrd="0" destOrd="0" presId="urn:microsoft.com/office/officeart/2005/8/layout/lProcess2"/>
    <dgm:cxn modelId="{D88478CD-934A-40C6-AA21-4AB62BE0D5A0}" type="presParOf" srcId="{021F2C1F-0DD6-453E-B7EB-A10D633B9BCA}" destId="{7B14647E-DAD3-4B7A-A4D7-F2FCD325E7B7}" srcOrd="1" destOrd="0" presId="urn:microsoft.com/office/officeart/2005/8/layout/lProcess2"/>
    <dgm:cxn modelId="{6A5DD6C7-4639-432E-B97B-8B5A29B0E437}" type="presParOf" srcId="{021F2C1F-0DD6-453E-B7EB-A10D633B9BCA}" destId="{8D7DD72D-F105-4E83-AAF4-1B95C14B8255}" srcOrd="2" destOrd="0" presId="urn:microsoft.com/office/officeart/2005/8/layout/lProcess2"/>
    <dgm:cxn modelId="{B9CC80FA-A36C-4A66-8FA1-C6058EB823F9}" type="presParOf" srcId="{9166C73C-47EA-4297-A308-AF3739EE3126}" destId="{873C04BA-547D-434C-8DC7-A80DE0791E3E}" srcOrd="5" destOrd="0" presId="urn:microsoft.com/office/officeart/2005/8/layout/lProcess2"/>
    <dgm:cxn modelId="{10528DBB-FC3F-4C7D-9FF3-3B932ECD5311}" type="presParOf" srcId="{9166C73C-47EA-4297-A308-AF3739EE3126}" destId="{D19813F7-C00B-4491-95DD-CF953A4C45A1}" srcOrd="6" destOrd="0" presId="urn:microsoft.com/office/officeart/2005/8/layout/lProcess2"/>
    <dgm:cxn modelId="{2210F8B6-0A9C-46EC-84C2-38B338070CD6}" type="presParOf" srcId="{D19813F7-C00B-4491-95DD-CF953A4C45A1}" destId="{428C8A51-B492-476A-B6C6-8364DD9111CD}" srcOrd="0" destOrd="0" presId="urn:microsoft.com/office/officeart/2005/8/layout/lProcess2"/>
    <dgm:cxn modelId="{6352A055-FEDA-4B4A-A19B-843FFD67F599}" type="presParOf" srcId="{D19813F7-C00B-4491-95DD-CF953A4C45A1}" destId="{712A1956-EF50-40AB-BBE3-C46F755A62A2}" srcOrd="1" destOrd="0" presId="urn:microsoft.com/office/officeart/2005/8/layout/lProcess2"/>
    <dgm:cxn modelId="{099E082F-FFC7-4F39-9571-C337E1F943BF}" type="presParOf" srcId="{D19813F7-C00B-4491-95DD-CF953A4C45A1}" destId="{1E84F2F3-423C-452A-B22B-AABBC65584E7}" srcOrd="2" destOrd="0" presId="urn:microsoft.com/office/officeart/2005/8/layout/lProcess2"/>
    <dgm:cxn modelId="{CBD02017-93C7-4F1F-8CFE-A2907B46F1A6}" type="presParOf" srcId="{1E84F2F3-423C-452A-B22B-AABBC65584E7}" destId="{6E7680C7-EF98-4510-86D7-A6CC7A9D97D9}" srcOrd="0" destOrd="0" presId="urn:microsoft.com/office/officeart/2005/8/layout/lProcess2"/>
    <dgm:cxn modelId="{948DF8C3-CEBD-41A5-B8E5-19343F67C4AA}" type="presParOf" srcId="{6E7680C7-EF98-4510-86D7-A6CC7A9D97D9}" destId="{2ACA10AA-AA3B-4543-9394-633BE9E77BA8}" srcOrd="0" destOrd="0" presId="urn:microsoft.com/office/officeart/2005/8/layout/lProcess2"/>
    <dgm:cxn modelId="{62C430D3-4491-4423-924D-53B8DB775BDF}" type="presParOf" srcId="{9166C73C-47EA-4297-A308-AF3739EE3126}" destId="{C4881E95-F8BD-4BF2-A4A5-697DD494A6FD}" srcOrd="7" destOrd="0" presId="urn:microsoft.com/office/officeart/2005/8/layout/lProcess2"/>
    <dgm:cxn modelId="{3499BC6F-DBA9-4AEE-93A2-4A12BCB27980}" type="presParOf" srcId="{9166C73C-47EA-4297-A308-AF3739EE3126}" destId="{45BCB7BA-4F80-40CF-A7B9-993F465A330C}" srcOrd="8" destOrd="0" presId="urn:microsoft.com/office/officeart/2005/8/layout/lProcess2"/>
    <dgm:cxn modelId="{5C0ACA99-1818-4062-9020-CAECC9F93621}" type="presParOf" srcId="{45BCB7BA-4F80-40CF-A7B9-993F465A330C}" destId="{5785992E-7879-4A91-9A12-C7996D0A594D}" srcOrd="0" destOrd="0" presId="urn:microsoft.com/office/officeart/2005/8/layout/lProcess2"/>
    <dgm:cxn modelId="{48F54BC9-2832-4968-B93D-24F75F2838FB}" type="presParOf" srcId="{45BCB7BA-4F80-40CF-A7B9-993F465A330C}" destId="{412FA417-BBD1-41FB-A230-E196A3D9F912}" srcOrd="1" destOrd="0" presId="urn:microsoft.com/office/officeart/2005/8/layout/lProcess2"/>
    <dgm:cxn modelId="{13B4E5F7-956A-4D73-859F-FB6C75BD5B34}" type="presParOf" srcId="{45BCB7BA-4F80-40CF-A7B9-993F465A330C}" destId="{293DCAF4-A8C6-4ADA-A583-A4A0F7249BA2}" srcOrd="2" destOrd="0" presId="urn:microsoft.com/office/officeart/2005/8/layout/lProcess2"/>
    <dgm:cxn modelId="{C3A9AE39-35DD-447B-9EBB-9AB11BDAF74F}" type="presParOf" srcId="{293DCAF4-A8C6-4ADA-A583-A4A0F7249BA2}" destId="{2A19D9D8-2466-40BE-A035-3CDC395CCEF5}" srcOrd="0" destOrd="0" presId="urn:microsoft.com/office/officeart/2005/8/layout/lProcess2"/>
    <dgm:cxn modelId="{1E373B2F-129D-4269-99BA-4C49F0D1011C}" type="presParOf" srcId="{2A19D9D8-2466-40BE-A035-3CDC395CCEF5}" destId="{D7FCF19E-2694-4128-A3BE-014D4F8AA201}" srcOrd="0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520984-4987-4EFB-9451-3C4CB6BE9583}">
      <dsp:nvSpPr>
        <dsp:cNvPr id="0" name=""/>
        <dsp:cNvSpPr/>
      </dsp:nvSpPr>
      <dsp:spPr>
        <a:xfrm>
          <a:off x="0" y="3819140"/>
          <a:ext cx="6404610" cy="5012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 dirty="0"/>
            <a:t>Watch Rabbit </a:t>
          </a:r>
          <a:r>
            <a:rPr lang="ko-KR" altLang="en-US" sz="700" kern="1200" dirty="0"/>
            <a:t>사이트 사용자</a:t>
          </a:r>
        </a:p>
      </dsp:txBody>
      <dsp:txXfrm>
        <a:off x="0" y="3819140"/>
        <a:ext cx="6404610" cy="270680"/>
      </dsp:txXfrm>
    </dsp:sp>
    <dsp:sp modelId="{CB96D32E-3FB9-49A4-99B5-EFE7A59A3835}">
      <dsp:nvSpPr>
        <dsp:cNvPr id="0" name=""/>
        <dsp:cNvSpPr/>
      </dsp:nvSpPr>
      <dsp:spPr>
        <a:xfrm>
          <a:off x="0" y="4079795"/>
          <a:ext cx="6404610" cy="23057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/>
            <a:t>사용자가 원하는 정보를 </a:t>
          </a:r>
          <a:r>
            <a:rPr lang="ko-KR" altLang="en-US" sz="1000" kern="1200" dirty="0" err="1"/>
            <a:t>휙득하고</a:t>
          </a:r>
          <a:r>
            <a:rPr lang="ko-KR" altLang="en-US" sz="1000" kern="1200" dirty="0"/>
            <a:t> 합리적인 구매가 </a:t>
          </a:r>
          <a:r>
            <a:rPr lang="en-US" altLang="ko-KR" sz="1000" kern="1200" dirty="0"/>
            <a:t>/ </a:t>
          </a:r>
          <a:r>
            <a:rPr lang="ko-KR" altLang="en-US" sz="1000" kern="1200" dirty="0"/>
            <a:t>판매가 정보를 얻음</a:t>
          </a:r>
        </a:p>
      </dsp:txBody>
      <dsp:txXfrm>
        <a:off x="0" y="4079795"/>
        <a:ext cx="6404610" cy="230579"/>
      </dsp:txXfrm>
    </dsp:sp>
    <dsp:sp modelId="{1D9D8EB1-846E-4FD9-BE2B-00F974FBE99C}">
      <dsp:nvSpPr>
        <dsp:cNvPr id="0" name=""/>
        <dsp:cNvSpPr/>
      </dsp:nvSpPr>
      <dsp:spPr>
        <a:xfrm rot="10800000">
          <a:off x="0" y="3055721"/>
          <a:ext cx="6404610" cy="77093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 dirty="0" err="1"/>
            <a:t>WatchRabbit</a:t>
          </a:r>
          <a:r>
            <a:rPr lang="en-US" altLang="ko-KR" sz="700" kern="1200" dirty="0"/>
            <a:t> </a:t>
          </a:r>
          <a:r>
            <a:rPr lang="ko-KR" altLang="en-US" sz="700" kern="1200" dirty="0"/>
            <a:t>사이트</a:t>
          </a:r>
        </a:p>
      </dsp:txBody>
      <dsp:txXfrm rot="-10800000">
        <a:off x="0" y="3055721"/>
        <a:ext cx="6404610" cy="270599"/>
      </dsp:txXfrm>
    </dsp:sp>
    <dsp:sp modelId="{A966E11A-1095-49EB-B6C4-92DA0204A8F2}">
      <dsp:nvSpPr>
        <dsp:cNvPr id="0" name=""/>
        <dsp:cNvSpPr/>
      </dsp:nvSpPr>
      <dsp:spPr>
        <a:xfrm>
          <a:off x="0" y="3326320"/>
          <a:ext cx="6404610" cy="23051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 err="1"/>
            <a:t>프론트엔드</a:t>
          </a:r>
          <a:r>
            <a:rPr lang="ko-KR" altLang="en-US" sz="1000" kern="1200" dirty="0"/>
            <a:t> 화면에 해당 정보를 나타냄</a:t>
          </a:r>
        </a:p>
      </dsp:txBody>
      <dsp:txXfrm>
        <a:off x="0" y="3326320"/>
        <a:ext cx="6404610" cy="230510"/>
      </dsp:txXfrm>
    </dsp:sp>
    <dsp:sp modelId="{E4011462-6B2F-47C1-AE2A-D3488D103210}">
      <dsp:nvSpPr>
        <dsp:cNvPr id="0" name=""/>
        <dsp:cNvSpPr/>
      </dsp:nvSpPr>
      <dsp:spPr>
        <a:xfrm rot="10800000">
          <a:off x="0" y="2292302"/>
          <a:ext cx="6404610" cy="77093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 dirty="0" err="1"/>
            <a:t>WatchRabbit</a:t>
          </a:r>
          <a:r>
            <a:rPr lang="en-US" altLang="ko-KR" sz="700" kern="1200" dirty="0"/>
            <a:t> </a:t>
          </a:r>
          <a:r>
            <a:rPr lang="ko-KR" altLang="en-US" sz="700" kern="1200" dirty="0"/>
            <a:t>서버</a:t>
          </a:r>
        </a:p>
      </dsp:txBody>
      <dsp:txXfrm rot="-10800000">
        <a:off x="0" y="2292302"/>
        <a:ext cx="6404610" cy="270599"/>
      </dsp:txXfrm>
    </dsp:sp>
    <dsp:sp modelId="{508BC6C8-B421-4634-8164-8807FCDFD6FC}">
      <dsp:nvSpPr>
        <dsp:cNvPr id="0" name=""/>
        <dsp:cNvSpPr/>
      </dsp:nvSpPr>
      <dsp:spPr>
        <a:xfrm>
          <a:off x="0" y="2562901"/>
          <a:ext cx="6404610" cy="23051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/>
            <a:t>요청된 데이터 중 해당하는 </a:t>
          </a:r>
          <a:r>
            <a:rPr lang="ko-KR" altLang="en-US" sz="1000" kern="1200" dirty="0" err="1"/>
            <a:t>프론트엔드에</a:t>
          </a:r>
          <a:r>
            <a:rPr lang="ko-KR" altLang="en-US" sz="1000" kern="1200" dirty="0"/>
            <a:t> 정해진 규격에 따라 프론트로 보냄</a:t>
          </a:r>
        </a:p>
      </dsp:txBody>
      <dsp:txXfrm>
        <a:off x="0" y="2562901"/>
        <a:ext cx="6404610" cy="230510"/>
      </dsp:txXfrm>
    </dsp:sp>
    <dsp:sp modelId="{6E5EB5B0-74A5-49F0-BC84-4C6E4A29F318}">
      <dsp:nvSpPr>
        <dsp:cNvPr id="0" name=""/>
        <dsp:cNvSpPr/>
      </dsp:nvSpPr>
      <dsp:spPr>
        <a:xfrm rot="10800000">
          <a:off x="0" y="1528882"/>
          <a:ext cx="6404610" cy="77093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 dirty="0"/>
            <a:t>Watch Rabbit </a:t>
          </a:r>
          <a:r>
            <a:rPr lang="ko-KR" altLang="en-US" sz="700" kern="1200" dirty="0"/>
            <a:t>사이트 사용자</a:t>
          </a:r>
        </a:p>
      </dsp:txBody>
      <dsp:txXfrm rot="-10800000">
        <a:off x="0" y="1528882"/>
        <a:ext cx="6404610" cy="270599"/>
      </dsp:txXfrm>
    </dsp:sp>
    <dsp:sp modelId="{D31A13A3-50F6-4CB2-985F-56918865C010}">
      <dsp:nvSpPr>
        <dsp:cNvPr id="0" name=""/>
        <dsp:cNvSpPr/>
      </dsp:nvSpPr>
      <dsp:spPr>
        <a:xfrm>
          <a:off x="0" y="1799482"/>
          <a:ext cx="6404610" cy="23051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/>
            <a:t>원하는 제품 정보를 </a:t>
          </a:r>
          <a:r>
            <a:rPr lang="ko-KR" altLang="en-US" sz="1000" kern="1200" dirty="0" err="1"/>
            <a:t>프론트사이트에서</a:t>
          </a:r>
          <a:r>
            <a:rPr lang="ko-KR" altLang="en-US" sz="1000" kern="1200" dirty="0"/>
            <a:t> 검색함</a:t>
          </a:r>
        </a:p>
      </dsp:txBody>
      <dsp:txXfrm>
        <a:off x="0" y="1799482"/>
        <a:ext cx="6404610" cy="230510"/>
      </dsp:txXfrm>
    </dsp:sp>
    <dsp:sp modelId="{5831571D-F4E2-4B4A-90C9-CF4EEC969A19}">
      <dsp:nvSpPr>
        <dsp:cNvPr id="0" name=""/>
        <dsp:cNvSpPr/>
      </dsp:nvSpPr>
      <dsp:spPr>
        <a:xfrm rot="10800000">
          <a:off x="0" y="765463"/>
          <a:ext cx="6404610" cy="77093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 dirty="0" err="1"/>
            <a:t>WatchRabbit</a:t>
          </a:r>
          <a:r>
            <a:rPr lang="en-US" altLang="ko-KR" sz="700" kern="1200" dirty="0"/>
            <a:t> </a:t>
          </a:r>
          <a:r>
            <a:rPr lang="ko-KR" altLang="en-US" sz="700" kern="1200" dirty="0"/>
            <a:t>서버</a:t>
          </a:r>
        </a:p>
      </dsp:txBody>
      <dsp:txXfrm rot="-10800000">
        <a:off x="0" y="765463"/>
        <a:ext cx="6404610" cy="270599"/>
      </dsp:txXfrm>
    </dsp:sp>
    <dsp:sp modelId="{6CEC5A6F-BF64-4234-9052-61E43EDB3ED6}">
      <dsp:nvSpPr>
        <dsp:cNvPr id="0" name=""/>
        <dsp:cNvSpPr/>
      </dsp:nvSpPr>
      <dsp:spPr>
        <a:xfrm>
          <a:off x="0" y="1036062"/>
          <a:ext cx="6404610" cy="23051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/>
            <a:t>데이터베이스에 자료를 저장</a:t>
          </a:r>
        </a:p>
      </dsp:txBody>
      <dsp:txXfrm>
        <a:off x="0" y="1036062"/>
        <a:ext cx="6404610" cy="230510"/>
      </dsp:txXfrm>
    </dsp:sp>
    <dsp:sp modelId="{10A1252F-0024-4E62-ADB7-79CCD03924C8}">
      <dsp:nvSpPr>
        <dsp:cNvPr id="0" name=""/>
        <dsp:cNvSpPr/>
      </dsp:nvSpPr>
      <dsp:spPr>
        <a:xfrm rot="10800000">
          <a:off x="0" y="2044"/>
          <a:ext cx="6404610" cy="77093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 dirty="0"/>
            <a:t>중고거래 플랫폼 당근마켓</a:t>
          </a:r>
        </a:p>
      </dsp:txBody>
      <dsp:txXfrm rot="-10800000">
        <a:off x="0" y="2044"/>
        <a:ext cx="6404610" cy="270599"/>
      </dsp:txXfrm>
    </dsp:sp>
    <dsp:sp modelId="{5C5770AE-568B-4FD1-9D6A-CCEEE218F029}">
      <dsp:nvSpPr>
        <dsp:cNvPr id="0" name=""/>
        <dsp:cNvSpPr/>
      </dsp:nvSpPr>
      <dsp:spPr>
        <a:xfrm>
          <a:off x="0" y="272643"/>
          <a:ext cx="6404610" cy="23051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 dirty="0" err="1"/>
            <a:t>웹크롤링</a:t>
          </a:r>
          <a:r>
            <a:rPr lang="ko-KR" altLang="en-US" sz="1000" kern="1200" dirty="0"/>
            <a:t> 후 </a:t>
          </a:r>
          <a:r>
            <a:rPr lang="en-US" altLang="ko-KR" sz="1000" kern="1200" dirty="0" err="1"/>
            <a:t>WatchRabbit</a:t>
          </a:r>
          <a:r>
            <a:rPr lang="en-US" altLang="ko-KR" sz="1000" kern="1200" dirty="0"/>
            <a:t> </a:t>
          </a:r>
          <a:r>
            <a:rPr lang="ko-KR" altLang="en-US" sz="1000" kern="1200" dirty="0"/>
            <a:t>서버에 저장 </a:t>
          </a:r>
          <a:r>
            <a:rPr lang="en-US" altLang="ko-KR" sz="1000" kern="1200" dirty="0"/>
            <a:t>(1</a:t>
          </a:r>
          <a:r>
            <a:rPr lang="ko-KR" altLang="en-US" sz="1000" kern="1200" dirty="0"/>
            <a:t>일 </a:t>
          </a:r>
          <a:r>
            <a:rPr lang="en-US" altLang="ko-KR" sz="1000" kern="1200" dirty="0"/>
            <a:t>2</a:t>
          </a:r>
          <a:r>
            <a:rPr lang="ko-KR" altLang="en-US" sz="1000" kern="1200" dirty="0"/>
            <a:t>회</a:t>
          </a:r>
          <a:r>
            <a:rPr lang="en-US" altLang="ko-KR" sz="1000" kern="1200" dirty="0"/>
            <a:t>)</a:t>
          </a:r>
          <a:endParaRPr lang="ko-KR" altLang="en-US" sz="1000" kern="1200" dirty="0"/>
        </a:p>
      </dsp:txBody>
      <dsp:txXfrm>
        <a:off x="0" y="272643"/>
        <a:ext cx="6404610" cy="2305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F7B80F-8379-4F1F-B999-B10D1CFB605A}">
      <dsp:nvSpPr>
        <dsp:cNvPr id="0" name=""/>
        <dsp:cNvSpPr/>
      </dsp:nvSpPr>
      <dsp:spPr>
        <a:xfrm rot="5400000">
          <a:off x="4114559" y="-1747564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회원가입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로그인 기능 지원 </a:t>
          </a:r>
          <a:r>
            <a:rPr lang="en-US" altLang="ko-KR" sz="1100" kern="1200" dirty="0"/>
            <a:t>( </a:t>
          </a:r>
          <a:r>
            <a:rPr lang="ko-KR" altLang="en-US" sz="1100" kern="1200" dirty="0"/>
            <a:t>카카오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구글로 로그인 가능</a:t>
          </a:r>
          <a:r>
            <a:rPr lang="en-US" altLang="ko-KR" sz="1100" kern="1200" dirty="0"/>
            <a:t>)</a:t>
          </a:r>
          <a:endParaRPr lang="ko-KR" altLang="en-US" sz="1100" kern="1200" dirty="0"/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비회원 간편 검색</a:t>
          </a:r>
        </a:p>
      </dsp:txBody>
      <dsp:txXfrm rot="-5400000">
        <a:off x="2305660" y="84823"/>
        <a:ext cx="4075462" cy="434175"/>
      </dsp:txXfrm>
    </dsp:sp>
    <dsp:sp modelId="{134CBE31-7A02-4F7A-8EB1-841404E0A509}">
      <dsp:nvSpPr>
        <dsp:cNvPr id="0" name=""/>
        <dsp:cNvSpPr/>
      </dsp:nvSpPr>
      <dsp:spPr>
        <a:xfrm>
          <a:off x="0" y="1190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시작 페이지</a:t>
          </a:r>
        </a:p>
      </dsp:txBody>
      <dsp:txXfrm>
        <a:off x="29360" y="30550"/>
        <a:ext cx="2246939" cy="542719"/>
      </dsp:txXfrm>
    </dsp:sp>
    <dsp:sp modelId="{0A613268-D556-4E8A-B0E3-465231258029}">
      <dsp:nvSpPr>
        <dsp:cNvPr id="0" name=""/>
        <dsp:cNvSpPr/>
      </dsp:nvSpPr>
      <dsp:spPr>
        <a:xfrm rot="5400000">
          <a:off x="4114559" y="-1116053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위젯을 통한 간편 데이터 열람</a:t>
          </a:r>
        </a:p>
      </dsp:txBody>
      <dsp:txXfrm rot="-5400000">
        <a:off x="2305660" y="716334"/>
        <a:ext cx="4075462" cy="434175"/>
      </dsp:txXfrm>
    </dsp:sp>
    <dsp:sp modelId="{DE77D6EC-1B67-4A31-B1EE-1A0FFCD2C39E}">
      <dsp:nvSpPr>
        <dsp:cNvPr id="0" name=""/>
        <dsp:cNvSpPr/>
      </dsp:nvSpPr>
      <dsp:spPr>
        <a:xfrm>
          <a:off x="0" y="632702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간편 종합 데이터</a:t>
          </a:r>
        </a:p>
      </dsp:txBody>
      <dsp:txXfrm>
        <a:off x="29360" y="662062"/>
        <a:ext cx="2246939" cy="542719"/>
      </dsp:txXfrm>
    </dsp:sp>
    <dsp:sp modelId="{4073D78A-1E87-45F1-B6AA-EE13F0B7AAC6}">
      <dsp:nvSpPr>
        <dsp:cNvPr id="0" name=""/>
        <dsp:cNvSpPr/>
      </dsp:nvSpPr>
      <dsp:spPr>
        <a:xfrm rot="5400000">
          <a:off x="4114559" y="-484541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지역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동네 기준 검색 후 리스트 확인 가능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태그를 통한 특정 거래 찾기 가능</a:t>
          </a:r>
        </a:p>
      </dsp:txBody>
      <dsp:txXfrm rot="-5400000">
        <a:off x="2305660" y="1347846"/>
        <a:ext cx="4075462" cy="434175"/>
      </dsp:txXfrm>
    </dsp:sp>
    <dsp:sp modelId="{25794A91-6384-44E6-B243-3DF1E1FE7846}">
      <dsp:nvSpPr>
        <dsp:cNvPr id="0" name=""/>
        <dsp:cNvSpPr/>
      </dsp:nvSpPr>
      <dsp:spPr>
        <a:xfrm>
          <a:off x="0" y="1264213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태그로 상세 찾기</a:t>
          </a:r>
        </a:p>
      </dsp:txBody>
      <dsp:txXfrm>
        <a:off x="29360" y="1293573"/>
        <a:ext cx="2246939" cy="542719"/>
      </dsp:txXfrm>
    </dsp:sp>
    <dsp:sp modelId="{0FFE1F05-C7D9-4DF0-943F-26BDB8382FCC}">
      <dsp:nvSpPr>
        <dsp:cNvPr id="0" name=""/>
        <dsp:cNvSpPr/>
      </dsp:nvSpPr>
      <dsp:spPr>
        <a:xfrm rot="5400000">
          <a:off x="4114559" y="146969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지역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동네를 기준으로 통계 확인 가능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막대그래프를 통한 데이터 표시</a:t>
          </a:r>
        </a:p>
      </dsp:txBody>
      <dsp:txXfrm rot="-5400000">
        <a:off x="2305660" y="1979356"/>
        <a:ext cx="4075462" cy="434175"/>
      </dsp:txXfrm>
    </dsp:sp>
    <dsp:sp modelId="{F7749DF9-3254-4B1A-88CF-259AF1BCFE47}">
      <dsp:nvSpPr>
        <dsp:cNvPr id="0" name=""/>
        <dsp:cNvSpPr/>
      </dsp:nvSpPr>
      <dsp:spPr>
        <a:xfrm>
          <a:off x="0" y="1895725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지역별 통계</a:t>
          </a:r>
        </a:p>
      </dsp:txBody>
      <dsp:txXfrm>
        <a:off x="29360" y="1925085"/>
        <a:ext cx="2246939" cy="542719"/>
      </dsp:txXfrm>
    </dsp:sp>
    <dsp:sp modelId="{98F29F51-5237-43BF-B466-35D1487EC5A9}">
      <dsp:nvSpPr>
        <dsp:cNvPr id="0" name=""/>
        <dsp:cNvSpPr/>
      </dsp:nvSpPr>
      <dsp:spPr>
        <a:xfrm rot="5400000">
          <a:off x="4114559" y="778480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제품을 기준으로 전국의 일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월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지역별 </a:t>
          </a:r>
          <a:r>
            <a:rPr lang="ko-KR" altLang="en-US" sz="1100" kern="1200" dirty="0" err="1"/>
            <a:t>간략화된</a:t>
          </a:r>
          <a:r>
            <a:rPr lang="ko-KR" altLang="en-US" sz="1100" kern="1200" dirty="0"/>
            <a:t> 통계를 열람가능</a:t>
          </a:r>
        </a:p>
      </dsp:txBody>
      <dsp:txXfrm rot="-5400000">
        <a:off x="2305660" y="2610867"/>
        <a:ext cx="4075462" cy="434175"/>
      </dsp:txXfrm>
    </dsp:sp>
    <dsp:sp modelId="{405B82F0-4A6A-41F0-9E21-0601492BA62E}">
      <dsp:nvSpPr>
        <dsp:cNvPr id="0" name=""/>
        <dsp:cNvSpPr/>
      </dsp:nvSpPr>
      <dsp:spPr>
        <a:xfrm>
          <a:off x="0" y="2527236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제품 통계 보기</a:t>
          </a:r>
        </a:p>
      </dsp:txBody>
      <dsp:txXfrm>
        <a:off x="29360" y="2556596"/>
        <a:ext cx="2246939" cy="542719"/>
      </dsp:txXfrm>
    </dsp:sp>
    <dsp:sp modelId="{5323A32D-1DC2-4B4F-8899-FB4D5F7560FA}">
      <dsp:nvSpPr>
        <dsp:cNvPr id="0" name=""/>
        <dsp:cNvSpPr/>
      </dsp:nvSpPr>
      <dsp:spPr>
        <a:xfrm rot="5400000">
          <a:off x="3938385" y="1523770"/>
          <a:ext cx="824992" cy="4094947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판매량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거래량을 지역과 시간별로 통계를 내어 추이 및 추세를 파악할 수 있게 함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선그래프와 막대그래프로 데이터 표현</a:t>
          </a:r>
        </a:p>
      </dsp:txBody>
      <dsp:txXfrm rot="-5400000">
        <a:off x="2303408" y="3199021"/>
        <a:ext cx="4054674" cy="744446"/>
      </dsp:txXfrm>
    </dsp:sp>
    <dsp:sp modelId="{994FAB6F-4876-490D-B567-D789F8C5E82F}">
      <dsp:nvSpPr>
        <dsp:cNvPr id="0" name=""/>
        <dsp:cNvSpPr/>
      </dsp:nvSpPr>
      <dsp:spPr>
        <a:xfrm>
          <a:off x="0" y="3270524"/>
          <a:ext cx="2303407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기간별 통계 그래프</a:t>
          </a:r>
        </a:p>
      </dsp:txBody>
      <dsp:txXfrm>
        <a:off x="29360" y="3299884"/>
        <a:ext cx="2244687" cy="542719"/>
      </dsp:txXfrm>
    </dsp:sp>
    <dsp:sp modelId="{C16220E8-B7CB-489E-A2E5-7CE6A04AC46B}">
      <dsp:nvSpPr>
        <dsp:cNvPr id="0" name=""/>
        <dsp:cNvSpPr/>
      </dsp:nvSpPr>
      <dsp:spPr>
        <a:xfrm rot="5400000">
          <a:off x="4114559" y="2265056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제품명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지역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동네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태그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최저가격</a:t>
          </a:r>
          <a:r>
            <a:rPr lang="en-US" altLang="ko-KR" sz="1100" kern="1200" dirty="0"/>
            <a:t>, </a:t>
          </a:r>
          <a:r>
            <a:rPr lang="ko-KR" altLang="en-US" sz="1100" kern="1200" dirty="0"/>
            <a:t>최대가격을 기준으로 </a:t>
          </a:r>
          <a:r>
            <a:rPr lang="ko-KR" altLang="en-US" sz="1100" kern="1200" dirty="0" err="1"/>
            <a:t>메일알람</a:t>
          </a:r>
          <a:r>
            <a:rPr lang="ko-KR" altLang="en-US" sz="1100" kern="1200" dirty="0"/>
            <a:t> 회신 설정가능</a:t>
          </a:r>
        </a:p>
      </dsp:txBody>
      <dsp:txXfrm rot="-5400000">
        <a:off x="2305660" y="4097443"/>
        <a:ext cx="4075462" cy="434175"/>
      </dsp:txXfrm>
    </dsp:sp>
    <dsp:sp modelId="{FE79B94A-BCE7-4EA3-9684-C27DB2E99616}">
      <dsp:nvSpPr>
        <dsp:cNvPr id="0" name=""/>
        <dsp:cNvSpPr/>
      </dsp:nvSpPr>
      <dsp:spPr>
        <a:xfrm>
          <a:off x="0" y="4013811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알림 설정</a:t>
          </a:r>
        </a:p>
      </dsp:txBody>
      <dsp:txXfrm>
        <a:off x="29360" y="4043171"/>
        <a:ext cx="2246939" cy="542719"/>
      </dsp:txXfrm>
    </dsp:sp>
    <dsp:sp modelId="{8C792830-DB97-4C22-938D-25D35861C180}">
      <dsp:nvSpPr>
        <dsp:cNvPr id="0" name=""/>
        <dsp:cNvSpPr/>
      </dsp:nvSpPr>
      <dsp:spPr>
        <a:xfrm rot="5400000">
          <a:off x="4114559" y="2896567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게시판 글쓰기 및 열람</a:t>
          </a:r>
        </a:p>
      </dsp:txBody>
      <dsp:txXfrm rot="-5400000">
        <a:off x="2305660" y="4728954"/>
        <a:ext cx="4075462" cy="434175"/>
      </dsp:txXfrm>
    </dsp:sp>
    <dsp:sp modelId="{7A46AB1F-4ED4-498F-B1BF-8C8DB9BDA2FA}">
      <dsp:nvSpPr>
        <dsp:cNvPr id="0" name=""/>
        <dsp:cNvSpPr/>
      </dsp:nvSpPr>
      <dsp:spPr>
        <a:xfrm>
          <a:off x="0" y="4645323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게시판</a:t>
          </a:r>
        </a:p>
      </dsp:txBody>
      <dsp:txXfrm>
        <a:off x="29360" y="4674683"/>
        <a:ext cx="2246939" cy="542719"/>
      </dsp:txXfrm>
    </dsp:sp>
    <dsp:sp modelId="{931769E9-4D01-477A-8091-E63BFEC3063B}">
      <dsp:nvSpPr>
        <dsp:cNvPr id="0" name=""/>
        <dsp:cNvSpPr/>
      </dsp:nvSpPr>
      <dsp:spPr>
        <a:xfrm rot="5400000">
          <a:off x="4114559" y="3528079"/>
          <a:ext cx="481151" cy="4098950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100" kern="1200" dirty="0"/>
            <a:t>사이트 관리자에게 글 남기기</a:t>
          </a:r>
        </a:p>
      </dsp:txBody>
      <dsp:txXfrm rot="-5400000">
        <a:off x="2305660" y="5360466"/>
        <a:ext cx="4075462" cy="434175"/>
      </dsp:txXfrm>
    </dsp:sp>
    <dsp:sp modelId="{667963BB-96DD-41FF-9A10-4DA8711636CA}">
      <dsp:nvSpPr>
        <dsp:cNvPr id="0" name=""/>
        <dsp:cNvSpPr/>
      </dsp:nvSpPr>
      <dsp:spPr>
        <a:xfrm>
          <a:off x="0" y="5276834"/>
          <a:ext cx="2305659" cy="6014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marL="0" lvl="0" indent="0" algn="ctr" defTabSz="8445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900" kern="1200" dirty="0"/>
            <a:t>문의</a:t>
          </a:r>
        </a:p>
      </dsp:txBody>
      <dsp:txXfrm>
        <a:off x="29360" y="5306194"/>
        <a:ext cx="2246939" cy="54271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0BBC20-2BDE-44A0-A314-628433C6827A}">
      <dsp:nvSpPr>
        <dsp:cNvPr id="0" name=""/>
        <dsp:cNvSpPr/>
      </dsp:nvSpPr>
      <dsp:spPr>
        <a:xfrm>
          <a:off x="3437" y="0"/>
          <a:ext cx="1206400" cy="312338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거래</a:t>
          </a:r>
          <a:r>
            <a:rPr lang="en-US" altLang="ko-KR" sz="2000" kern="1200" dirty="0"/>
            <a:t>Data</a:t>
          </a:r>
          <a:endParaRPr lang="ko-KR" altLang="en-US" sz="2000" kern="1200" dirty="0"/>
        </a:p>
      </dsp:txBody>
      <dsp:txXfrm>
        <a:off x="3437" y="0"/>
        <a:ext cx="1206400" cy="937016"/>
      </dsp:txXfrm>
    </dsp:sp>
    <dsp:sp modelId="{82089D58-B9E0-4278-895B-C5BD918A61AE}">
      <dsp:nvSpPr>
        <dsp:cNvPr id="0" name=""/>
        <dsp:cNvSpPr/>
      </dsp:nvSpPr>
      <dsp:spPr>
        <a:xfrm>
          <a:off x="124078" y="937092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태그 </a:t>
          </a:r>
          <a:r>
            <a:rPr lang="ko-KR" altLang="en-US" sz="1100" kern="1200" dirty="0" err="1"/>
            <a:t>상세찾기</a:t>
          </a:r>
          <a:endParaRPr lang="ko-KR" altLang="en-US" sz="1100" kern="1200" dirty="0"/>
        </a:p>
      </dsp:txBody>
      <dsp:txXfrm>
        <a:off x="137405" y="950419"/>
        <a:ext cx="938466" cy="428357"/>
      </dsp:txXfrm>
    </dsp:sp>
    <dsp:sp modelId="{31D7514B-0E7A-4F69-A012-5AC5E6F8EDF1}">
      <dsp:nvSpPr>
        <dsp:cNvPr id="0" name=""/>
        <dsp:cNvSpPr/>
      </dsp:nvSpPr>
      <dsp:spPr>
        <a:xfrm>
          <a:off x="124078" y="1462105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지역별 통계</a:t>
          </a:r>
        </a:p>
      </dsp:txBody>
      <dsp:txXfrm>
        <a:off x="137405" y="1475432"/>
        <a:ext cx="938466" cy="428357"/>
      </dsp:txXfrm>
    </dsp:sp>
    <dsp:sp modelId="{18D0B17F-3C78-4211-88EE-3DE54A335B66}">
      <dsp:nvSpPr>
        <dsp:cNvPr id="0" name=""/>
        <dsp:cNvSpPr/>
      </dsp:nvSpPr>
      <dsp:spPr>
        <a:xfrm>
          <a:off x="124078" y="1987118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제품 통계보기</a:t>
          </a:r>
        </a:p>
      </dsp:txBody>
      <dsp:txXfrm>
        <a:off x="137405" y="2000445"/>
        <a:ext cx="938466" cy="428357"/>
      </dsp:txXfrm>
    </dsp:sp>
    <dsp:sp modelId="{F22FE6E5-057B-4D35-AB58-61EFFE2AD5F9}">
      <dsp:nvSpPr>
        <dsp:cNvPr id="0" name=""/>
        <dsp:cNvSpPr/>
      </dsp:nvSpPr>
      <dsp:spPr>
        <a:xfrm>
          <a:off x="124078" y="2512132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기간별 통계그래프</a:t>
          </a:r>
        </a:p>
      </dsp:txBody>
      <dsp:txXfrm>
        <a:off x="137405" y="2525459"/>
        <a:ext cx="938466" cy="428357"/>
      </dsp:txXfrm>
    </dsp:sp>
    <dsp:sp modelId="{3DBAEB56-5B39-418B-AE85-057963DAC012}">
      <dsp:nvSpPr>
        <dsp:cNvPr id="0" name=""/>
        <dsp:cNvSpPr/>
      </dsp:nvSpPr>
      <dsp:spPr>
        <a:xfrm>
          <a:off x="1300318" y="0"/>
          <a:ext cx="1206400" cy="312338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집계</a:t>
          </a:r>
          <a:r>
            <a:rPr lang="en-US" altLang="ko-KR" sz="2000" kern="1200" dirty="0"/>
            <a:t>Data</a:t>
          </a:r>
          <a:endParaRPr lang="ko-KR" altLang="en-US" sz="2000" kern="1200" dirty="0"/>
        </a:p>
      </dsp:txBody>
      <dsp:txXfrm>
        <a:off x="1300318" y="0"/>
        <a:ext cx="1206400" cy="937016"/>
      </dsp:txXfrm>
    </dsp:sp>
    <dsp:sp modelId="{927C0CE9-0008-4A28-9392-6B7A29533A58}">
      <dsp:nvSpPr>
        <dsp:cNvPr id="0" name=""/>
        <dsp:cNvSpPr/>
      </dsp:nvSpPr>
      <dsp:spPr>
        <a:xfrm>
          <a:off x="1420958" y="937092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태그 </a:t>
          </a:r>
          <a:r>
            <a:rPr lang="ko-KR" altLang="en-US" sz="1100" kern="1200" dirty="0" err="1"/>
            <a:t>상세찾기</a:t>
          </a:r>
          <a:endParaRPr lang="ko-KR" altLang="en-US" sz="1100" kern="1200" dirty="0"/>
        </a:p>
      </dsp:txBody>
      <dsp:txXfrm>
        <a:off x="1434285" y="950419"/>
        <a:ext cx="938466" cy="428357"/>
      </dsp:txXfrm>
    </dsp:sp>
    <dsp:sp modelId="{60B058BA-8366-402C-A6E9-17069C5761C6}">
      <dsp:nvSpPr>
        <dsp:cNvPr id="0" name=""/>
        <dsp:cNvSpPr/>
      </dsp:nvSpPr>
      <dsp:spPr>
        <a:xfrm>
          <a:off x="1420958" y="1462105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지역별 통계</a:t>
          </a:r>
        </a:p>
      </dsp:txBody>
      <dsp:txXfrm>
        <a:off x="1434285" y="1475432"/>
        <a:ext cx="938466" cy="428357"/>
      </dsp:txXfrm>
    </dsp:sp>
    <dsp:sp modelId="{761F6CC9-6306-4A2B-B525-6B32A6A1F6E9}">
      <dsp:nvSpPr>
        <dsp:cNvPr id="0" name=""/>
        <dsp:cNvSpPr/>
      </dsp:nvSpPr>
      <dsp:spPr>
        <a:xfrm>
          <a:off x="1420958" y="1987118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제품 통계보기</a:t>
          </a:r>
        </a:p>
      </dsp:txBody>
      <dsp:txXfrm>
        <a:off x="1434285" y="2000445"/>
        <a:ext cx="938466" cy="428357"/>
      </dsp:txXfrm>
    </dsp:sp>
    <dsp:sp modelId="{D8E0E05F-3A22-4157-802C-A8F3F07BF7B5}">
      <dsp:nvSpPr>
        <dsp:cNvPr id="0" name=""/>
        <dsp:cNvSpPr/>
      </dsp:nvSpPr>
      <dsp:spPr>
        <a:xfrm>
          <a:off x="1420958" y="2512132"/>
          <a:ext cx="965120" cy="45501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기간별 통계 그래프</a:t>
          </a:r>
        </a:p>
      </dsp:txBody>
      <dsp:txXfrm>
        <a:off x="1434285" y="2525459"/>
        <a:ext cx="938466" cy="428357"/>
      </dsp:txXfrm>
    </dsp:sp>
    <dsp:sp modelId="{9CAFA43D-A5E5-4C0C-BA7E-7790D95AC584}">
      <dsp:nvSpPr>
        <dsp:cNvPr id="0" name=""/>
        <dsp:cNvSpPr/>
      </dsp:nvSpPr>
      <dsp:spPr>
        <a:xfrm>
          <a:off x="2597199" y="0"/>
          <a:ext cx="1206400" cy="312338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유저</a:t>
          </a:r>
          <a:r>
            <a:rPr lang="en-US" altLang="ko-KR" sz="2000" kern="1200" dirty="0"/>
            <a:t>Data</a:t>
          </a:r>
          <a:endParaRPr lang="ko-KR" altLang="en-US" sz="2000" kern="1200" dirty="0"/>
        </a:p>
      </dsp:txBody>
      <dsp:txXfrm>
        <a:off x="2597199" y="0"/>
        <a:ext cx="1206400" cy="937016"/>
      </dsp:txXfrm>
    </dsp:sp>
    <dsp:sp modelId="{7E297A2B-3FDC-4134-B174-84970324FCC1}">
      <dsp:nvSpPr>
        <dsp:cNvPr id="0" name=""/>
        <dsp:cNvSpPr/>
      </dsp:nvSpPr>
      <dsp:spPr>
        <a:xfrm>
          <a:off x="2717839" y="937931"/>
          <a:ext cx="965120" cy="94174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0" tIns="38100" rIns="50800" bIns="381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 err="1"/>
            <a:t>로그인페이지</a:t>
          </a:r>
          <a:endParaRPr lang="ko-KR" altLang="en-US" sz="2000" kern="1200" dirty="0"/>
        </a:p>
      </dsp:txBody>
      <dsp:txXfrm>
        <a:off x="2745422" y="965514"/>
        <a:ext cx="909954" cy="886578"/>
      </dsp:txXfrm>
    </dsp:sp>
    <dsp:sp modelId="{8D7DD72D-F105-4E83-AAF4-1B95C14B8255}">
      <dsp:nvSpPr>
        <dsp:cNvPr id="0" name=""/>
        <dsp:cNvSpPr/>
      </dsp:nvSpPr>
      <dsp:spPr>
        <a:xfrm>
          <a:off x="2717839" y="2024560"/>
          <a:ext cx="965120" cy="94174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0" tIns="38100" rIns="50800" bIns="381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 err="1"/>
            <a:t>알람설정</a:t>
          </a:r>
          <a:endParaRPr lang="ko-KR" altLang="en-US" sz="2000" kern="1200" dirty="0"/>
        </a:p>
      </dsp:txBody>
      <dsp:txXfrm>
        <a:off x="2745422" y="2052143"/>
        <a:ext cx="909954" cy="886578"/>
      </dsp:txXfrm>
    </dsp:sp>
    <dsp:sp modelId="{428C8A51-B492-476A-B6C6-8364DD9111CD}">
      <dsp:nvSpPr>
        <dsp:cNvPr id="0" name=""/>
        <dsp:cNvSpPr/>
      </dsp:nvSpPr>
      <dsp:spPr>
        <a:xfrm>
          <a:off x="3894080" y="0"/>
          <a:ext cx="1206400" cy="312338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게시판</a:t>
          </a:r>
          <a:r>
            <a:rPr lang="en-US" altLang="ko-KR" sz="2000" kern="1200" dirty="0"/>
            <a:t>Data</a:t>
          </a:r>
          <a:endParaRPr lang="ko-KR" altLang="en-US" sz="2000" kern="1200" dirty="0"/>
        </a:p>
      </dsp:txBody>
      <dsp:txXfrm>
        <a:off x="3894080" y="0"/>
        <a:ext cx="1206400" cy="937016"/>
      </dsp:txXfrm>
    </dsp:sp>
    <dsp:sp modelId="{2ACA10AA-AA3B-4543-9394-633BE9E77BA8}">
      <dsp:nvSpPr>
        <dsp:cNvPr id="0" name=""/>
        <dsp:cNvSpPr/>
      </dsp:nvSpPr>
      <dsp:spPr>
        <a:xfrm>
          <a:off x="4014720" y="937016"/>
          <a:ext cx="965120" cy="203020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0" tIns="38100" rIns="50800" bIns="381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게시판</a:t>
          </a:r>
        </a:p>
      </dsp:txBody>
      <dsp:txXfrm>
        <a:off x="4042987" y="965283"/>
        <a:ext cx="908586" cy="1973668"/>
      </dsp:txXfrm>
    </dsp:sp>
    <dsp:sp modelId="{5785992E-7879-4A91-9A12-C7996D0A594D}">
      <dsp:nvSpPr>
        <dsp:cNvPr id="0" name=""/>
        <dsp:cNvSpPr/>
      </dsp:nvSpPr>
      <dsp:spPr>
        <a:xfrm>
          <a:off x="5190961" y="0"/>
          <a:ext cx="1206400" cy="312338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문의사항</a:t>
          </a:r>
          <a:r>
            <a:rPr lang="en-US" altLang="ko-KR" sz="2000" kern="1200" dirty="0"/>
            <a:t>Data</a:t>
          </a:r>
          <a:endParaRPr lang="ko-KR" altLang="en-US" sz="2000" kern="1200" dirty="0"/>
        </a:p>
      </dsp:txBody>
      <dsp:txXfrm>
        <a:off x="5190961" y="0"/>
        <a:ext cx="1206400" cy="937016"/>
      </dsp:txXfrm>
    </dsp:sp>
    <dsp:sp modelId="{D7FCF19E-2694-4128-A3BE-014D4F8AA201}">
      <dsp:nvSpPr>
        <dsp:cNvPr id="0" name=""/>
        <dsp:cNvSpPr/>
      </dsp:nvSpPr>
      <dsp:spPr>
        <a:xfrm>
          <a:off x="5311601" y="937016"/>
          <a:ext cx="965120" cy="203020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0" tIns="38100" rIns="50800" bIns="38100" numCol="1" spcCol="1270" anchor="ctr" anchorCtr="0">
          <a:noAutofit/>
        </a:bodyPr>
        <a:lstStyle/>
        <a:p>
          <a:pPr marL="0" lvl="0" indent="0" algn="ctr" defTabSz="889000" latinLnBrk="1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 dirty="0"/>
            <a:t>문의 페이지</a:t>
          </a:r>
        </a:p>
      </dsp:txBody>
      <dsp:txXfrm>
        <a:off x="5339868" y="965283"/>
        <a:ext cx="908586" cy="19736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9c1fb53-399a-4d91-bfc2-0a118990ebe4">false</MarketSpecific>
    <ApprovalStatus xmlns="49c1fb53-399a-4d91-bfc2-0a118990ebe4">InProgress</ApprovalStatus>
    <LocComments xmlns="49c1fb53-399a-4d91-bfc2-0a118990ebe4" xsi:nil="true"/>
    <DirectSourceMarket xmlns="49c1fb53-399a-4d91-bfc2-0a118990ebe4">english</DirectSourceMarket>
    <ThumbnailAssetId xmlns="49c1fb53-399a-4d91-bfc2-0a118990ebe4" xsi:nil="true"/>
    <PrimaryImageGen xmlns="49c1fb53-399a-4d91-bfc2-0a118990ebe4">true</PrimaryImageGen>
    <LegacyData xmlns="49c1fb53-399a-4d91-bfc2-0a118990ebe4" xsi:nil="true"/>
    <TPFriendlyName xmlns="49c1fb53-399a-4d91-bfc2-0a118990ebe4" xsi:nil="true"/>
    <NumericId xmlns="49c1fb53-399a-4d91-bfc2-0a118990ebe4" xsi:nil="true"/>
    <LocRecommendedHandoff xmlns="49c1fb53-399a-4d91-bfc2-0a118990ebe4" xsi:nil="true"/>
    <BlockPublish xmlns="49c1fb53-399a-4d91-bfc2-0a118990ebe4">false</BlockPublish>
    <BusinessGroup xmlns="49c1fb53-399a-4d91-bfc2-0a118990ebe4" xsi:nil="true"/>
    <OpenTemplate xmlns="49c1fb53-399a-4d91-bfc2-0a118990ebe4">true</OpenTemplate>
    <SourceTitle xmlns="49c1fb53-399a-4d91-bfc2-0a118990ebe4">Thesis</SourceTitle>
    <APEditor xmlns="49c1fb53-399a-4d91-bfc2-0a118990ebe4">
      <UserInfo>
        <DisplayName/>
        <AccountId xsi:nil="true"/>
        <AccountType/>
      </UserInfo>
    </APEditor>
    <UALocComments xmlns="49c1fb53-399a-4d91-bfc2-0a118990ebe4">2007 Template UpLeveling Do Not HandOff</UALocComments>
    <IntlLangReviewDate xmlns="49c1fb53-399a-4d91-bfc2-0a118990ebe4" xsi:nil="true"/>
    <PublishStatusLookup xmlns="49c1fb53-399a-4d91-bfc2-0a118990ebe4">
      <Value>465133</Value>
      <Value>465139</Value>
    </PublishStatusLookup>
    <ParentAssetId xmlns="49c1fb53-399a-4d91-bfc2-0a118990ebe4" xsi:nil="true"/>
    <FeatureTagsTaxHTField0 xmlns="49c1fb53-399a-4d91-bfc2-0a118990ebe4">
      <Terms xmlns="http://schemas.microsoft.com/office/infopath/2007/PartnerControls"/>
    </FeatureTagsTaxHTField0>
    <MachineTranslated xmlns="49c1fb53-399a-4d91-bfc2-0a118990ebe4">false</MachineTranslated>
    <Providers xmlns="49c1fb53-399a-4d91-bfc2-0a118990ebe4" xsi:nil="true"/>
    <OriginalSourceMarket xmlns="49c1fb53-399a-4d91-bfc2-0a118990ebe4">english</OriginalSourceMarket>
    <APDescription xmlns="49c1fb53-399a-4d91-bfc2-0a118990ebe4" xsi:nil="true"/>
    <ContentItem xmlns="49c1fb53-399a-4d91-bfc2-0a118990ebe4" xsi:nil="true"/>
    <ClipArtFilename xmlns="49c1fb53-399a-4d91-bfc2-0a118990ebe4" xsi:nil="true"/>
    <TPInstallLocation xmlns="49c1fb53-399a-4d91-bfc2-0a118990ebe4" xsi:nil="true"/>
    <TimesCloned xmlns="49c1fb53-399a-4d91-bfc2-0a118990ebe4" xsi:nil="true"/>
    <PublishTargets xmlns="49c1fb53-399a-4d91-bfc2-0a118990ebe4">OfficeOnline,OfficeOnlineVNext</PublishTargets>
    <AcquiredFrom xmlns="49c1fb53-399a-4d91-bfc2-0a118990ebe4">Internal MS</AcquiredFrom>
    <AssetStart xmlns="49c1fb53-399a-4d91-bfc2-0a118990ebe4">2012-01-24T16:44:00+00:00</AssetStart>
    <FriendlyTitle xmlns="49c1fb53-399a-4d91-bfc2-0a118990ebe4" xsi:nil="true"/>
    <Provider xmlns="49c1fb53-399a-4d91-bfc2-0a118990ebe4" xsi:nil="true"/>
    <LastHandOff xmlns="49c1fb53-399a-4d91-bfc2-0a118990ebe4" xsi:nil="true"/>
    <Manager xmlns="49c1fb53-399a-4d91-bfc2-0a118990ebe4" xsi:nil="true"/>
    <UALocRecommendation xmlns="49c1fb53-399a-4d91-bfc2-0a118990ebe4">Localize</UALocRecommendation>
    <ArtSampleDocs xmlns="49c1fb53-399a-4d91-bfc2-0a118990ebe4" xsi:nil="true"/>
    <UACurrentWords xmlns="49c1fb53-399a-4d91-bfc2-0a118990ebe4" xsi:nil="true"/>
    <TPClientViewer xmlns="49c1fb53-399a-4d91-bfc2-0a118990ebe4" xsi:nil="true"/>
    <TemplateStatus xmlns="49c1fb53-399a-4d91-bfc2-0a118990ebe4">Complete</TemplateStatus>
    <ShowIn xmlns="49c1fb53-399a-4d91-bfc2-0a118990ebe4">Show everywhere</ShowIn>
    <CSXHash xmlns="49c1fb53-399a-4d91-bfc2-0a118990ebe4" xsi:nil="true"/>
    <Downloads xmlns="49c1fb53-399a-4d91-bfc2-0a118990ebe4">0</Downloads>
    <VoteCount xmlns="49c1fb53-399a-4d91-bfc2-0a118990ebe4" xsi:nil="true"/>
    <OOCacheId xmlns="49c1fb53-399a-4d91-bfc2-0a118990ebe4" xsi:nil="true"/>
    <IsDeleted xmlns="49c1fb53-399a-4d91-bfc2-0a118990ebe4">false</IsDeleted>
    <InternalTagsTaxHTField0 xmlns="49c1fb53-399a-4d91-bfc2-0a118990ebe4">
      <Terms xmlns="http://schemas.microsoft.com/office/infopath/2007/PartnerControls"/>
    </InternalTagsTaxHTField0>
    <UANotes xmlns="49c1fb53-399a-4d91-bfc2-0a118990ebe4">2003 to 2007 conversion</UANotes>
    <AssetExpire xmlns="49c1fb53-399a-4d91-bfc2-0a118990ebe4">2035-01-01T08:00:00+00:00</AssetExpire>
    <CSXSubmissionMarket xmlns="49c1fb53-399a-4d91-bfc2-0a118990ebe4" xsi:nil="true"/>
    <DSATActionTaken xmlns="49c1fb53-399a-4d91-bfc2-0a118990ebe4" xsi:nil="true"/>
    <SubmitterId xmlns="49c1fb53-399a-4d91-bfc2-0a118990ebe4" xsi:nil="true"/>
    <EditorialTags xmlns="49c1fb53-399a-4d91-bfc2-0a118990ebe4" xsi:nil="true"/>
    <TPExecutable xmlns="49c1fb53-399a-4d91-bfc2-0a118990ebe4" xsi:nil="true"/>
    <CSXSubmissionDate xmlns="49c1fb53-399a-4d91-bfc2-0a118990ebe4" xsi:nil="true"/>
    <CSXUpdate xmlns="49c1fb53-399a-4d91-bfc2-0a118990ebe4">false</CSXUpdate>
    <AssetType xmlns="49c1fb53-399a-4d91-bfc2-0a118990ebe4">TP</AssetType>
    <ApprovalLog xmlns="49c1fb53-399a-4d91-bfc2-0a118990ebe4" xsi:nil="true"/>
    <BugNumber xmlns="49c1fb53-399a-4d91-bfc2-0a118990ebe4" xsi:nil="true"/>
    <OriginAsset xmlns="49c1fb53-399a-4d91-bfc2-0a118990ebe4" xsi:nil="true"/>
    <TPComponent xmlns="49c1fb53-399a-4d91-bfc2-0a118990ebe4" xsi:nil="true"/>
    <Milestone xmlns="49c1fb53-399a-4d91-bfc2-0a118990ebe4" xsi:nil="true"/>
    <RecommendationsModifier xmlns="49c1fb53-399a-4d91-bfc2-0a118990ebe4" xsi:nil="true"/>
    <AssetId xmlns="49c1fb53-399a-4d91-bfc2-0a118990ebe4">TP102819038</AssetId>
    <PolicheckWords xmlns="49c1fb53-399a-4d91-bfc2-0a118990ebe4" xsi:nil="true"/>
    <TPLaunchHelpLink xmlns="49c1fb53-399a-4d91-bfc2-0a118990ebe4" xsi:nil="true"/>
    <IntlLocPriority xmlns="49c1fb53-399a-4d91-bfc2-0a118990ebe4" xsi:nil="true"/>
    <TPApplication xmlns="49c1fb53-399a-4d91-bfc2-0a118990ebe4" xsi:nil="true"/>
    <IntlLangReviewer xmlns="49c1fb53-399a-4d91-bfc2-0a118990ebe4" xsi:nil="true"/>
    <HandoffToMSDN xmlns="49c1fb53-399a-4d91-bfc2-0a118990ebe4" xsi:nil="true"/>
    <PlannedPubDate xmlns="49c1fb53-399a-4d91-bfc2-0a118990ebe4" xsi:nil="true"/>
    <CrawlForDependencies xmlns="49c1fb53-399a-4d91-bfc2-0a118990ebe4">false</CrawlForDependencies>
    <LocLastLocAttemptVersionLookup xmlns="49c1fb53-399a-4d91-bfc2-0a118990ebe4">807030</LocLastLocAttemptVersionLookup>
    <TrustLevel xmlns="49c1fb53-399a-4d91-bfc2-0a118990ebe4">1 Microsoft Managed Content</TrustLevel>
    <CampaignTagsTaxHTField0 xmlns="49c1fb53-399a-4d91-bfc2-0a118990ebe4">
      <Terms xmlns="http://schemas.microsoft.com/office/infopath/2007/PartnerControls"/>
    </CampaignTagsTaxHTField0>
    <TPNamespace xmlns="49c1fb53-399a-4d91-bfc2-0a118990ebe4" xsi:nil="true"/>
    <TaxCatchAll xmlns="49c1fb53-399a-4d91-bfc2-0a118990ebe4"/>
    <IsSearchable xmlns="49c1fb53-399a-4d91-bfc2-0a118990ebe4">true</IsSearchable>
    <TemplateTemplateType xmlns="49c1fb53-399a-4d91-bfc2-0a118990ebe4">Word 2007 Default</TemplateTemplateType>
    <Markets xmlns="49c1fb53-399a-4d91-bfc2-0a118990ebe4"/>
    <IntlLangReview xmlns="49c1fb53-399a-4d91-bfc2-0a118990ebe4">false</IntlLangReview>
    <UAProjectedTotalWords xmlns="49c1fb53-399a-4d91-bfc2-0a118990ebe4" xsi:nil="true"/>
    <OutputCachingOn xmlns="49c1fb53-399a-4d91-bfc2-0a118990ebe4">false</OutputCachingOn>
    <AverageRating xmlns="49c1fb53-399a-4d91-bfc2-0a118990ebe4" xsi:nil="true"/>
    <LocMarketGroupTiers2 xmlns="49c1fb53-399a-4d91-bfc2-0a118990ebe4">,t:Tier 1,t:Tier 2,t:Tier 3,</LocMarketGroupTiers2>
    <APAuthor xmlns="49c1fb53-399a-4d91-bfc2-0a118990ebe4">
      <UserInfo>
        <DisplayName/>
        <AccountId>1928</AccountId>
        <AccountType/>
      </UserInfo>
    </APAuthor>
    <TPCommandLine xmlns="49c1fb53-399a-4d91-bfc2-0a118990ebe4" xsi:nil="true"/>
    <LocManualTestRequired xmlns="49c1fb53-399a-4d91-bfc2-0a118990ebe4">false</LocManualTestRequired>
    <TPAppVersion xmlns="49c1fb53-399a-4d91-bfc2-0a118990ebe4" xsi:nil="true"/>
    <EditorialStatus xmlns="49c1fb53-399a-4d91-bfc2-0a118990ebe4" xsi:nil="true"/>
    <LastModifiedDateTime xmlns="49c1fb53-399a-4d91-bfc2-0a118990ebe4" xsi:nil="true"/>
    <TPLaunchHelpLinkType xmlns="49c1fb53-399a-4d91-bfc2-0a118990ebe4">Template</TPLaunchHelpLinkType>
    <OriginalRelease xmlns="49c1fb53-399a-4d91-bfc2-0a118990ebe4">14</OriginalRelease>
    <ScenarioTagsTaxHTField0 xmlns="49c1fb53-399a-4d91-bfc2-0a118990ebe4">
      <Terms xmlns="http://schemas.microsoft.com/office/infopath/2007/PartnerControls"/>
    </ScenarioTagsTaxHTField0>
    <LocalizationTagsTaxHTField0 xmlns="49c1fb53-399a-4d91-bfc2-0a118990ebe4">
      <Terms xmlns="http://schemas.microsoft.com/office/infopath/2007/PartnerControls"/>
    </LocalizationTagsTaxHTField0>
  </documentManagement>
</p:properties>
</file>

<file path=customXml/itemProps1.xml><?xml version="1.0" encoding="utf-8"?>
<ds:datastoreItem xmlns:ds="http://schemas.openxmlformats.org/officeDocument/2006/customXml" ds:itemID="{51313A4C-77D9-4979-BEE5-9CDFB58C19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C1BABC-DB79-41D5-9273-3182F6E19A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40C805-5776-4CA9-8B21-8C85496B36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5F8A60-EAD4-452A-9B6F-238D5B54CF11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논문</Template>
  <TotalTime>293</TotalTime>
  <Pages>28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홍승진</dc:creator>
  <cp:keywords/>
  <dc:description/>
  <cp:lastModifiedBy>승진 홍</cp:lastModifiedBy>
  <cp:revision>1195</cp:revision>
  <cp:lastPrinted>1899-12-31T15:00:00Z</cp:lastPrinted>
  <dcterms:created xsi:type="dcterms:W3CDTF">2022-06-25T17:56:00Z</dcterms:created>
  <dcterms:modified xsi:type="dcterms:W3CDTF">2022-06-26T10:59:00Z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TC010183631042</vt:lpwstr>
  </property>
  <property fmtid="{D5CDD505-2E9C-101B-9397-08002B2CF9AE}" pid="3" name="InternalTags">
    <vt:lpwstr/>
  </property>
  <property fmtid="{D5CDD505-2E9C-101B-9397-08002B2CF9AE}" pid="4" name="ContentTypeId">
    <vt:lpwstr>0x01010070926BE6910EE541A5C8A9203B4061CC0400C52140320FE295488DD4381964E77F84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12829800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